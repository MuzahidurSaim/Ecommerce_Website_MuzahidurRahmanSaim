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191AF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C5C9F56" wp14:editId="685995F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68789989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36FECFD9" w14:textId="77777777" w:rsidR="00DF198B" w:rsidRDefault="00DF198B"/>
        </w:tc>
      </w:tr>
      <w:tr w:rsidR="00DF198B" w14:paraId="50DD859B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5A71793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6405771" w14:textId="648990A3" w:rsidR="00DF198B" w:rsidRPr="00DF198B" w:rsidRDefault="00295C35" w:rsidP="00874FE7">
            <w:pPr>
              <w:pStyle w:val="Heading1"/>
            </w:pPr>
            <w:r>
              <w:t>E-Commerce Web Application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D675967" w14:textId="77777777" w:rsidR="00DF198B" w:rsidRDefault="00DF198B"/>
        </w:tc>
      </w:tr>
      <w:tr w:rsidR="00DF198B" w14:paraId="647A482E" w14:textId="77777777" w:rsidTr="00185F4A">
        <w:trPr>
          <w:trHeight w:val="1837"/>
        </w:trPr>
        <w:tc>
          <w:tcPr>
            <w:tcW w:w="1170" w:type="dxa"/>
          </w:tcPr>
          <w:p w14:paraId="5D5B6632" w14:textId="77777777" w:rsidR="00DF198B" w:rsidRDefault="00DF198B"/>
        </w:tc>
        <w:tc>
          <w:tcPr>
            <w:tcW w:w="8460" w:type="dxa"/>
            <w:gridSpan w:val="7"/>
          </w:tcPr>
          <w:p w14:paraId="166C72AB" w14:textId="77777777" w:rsidR="00DF198B" w:rsidRDefault="00DF198B"/>
        </w:tc>
        <w:tc>
          <w:tcPr>
            <w:tcW w:w="1160" w:type="dxa"/>
          </w:tcPr>
          <w:p w14:paraId="5977D02E" w14:textId="77777777" w:rsidR="00DF198B" w:rsidRDefault="00DF198B"/>
        </w:tc>
      </w:tr>
      <w:tr w:rsidR="00DF198B" w14:paraId="7A81A871" w14:textId="77777777" w:rsidTr="00185F4A">
        <w:trPr>
          <w:trHeight w:val="929"/>
        </w:trPr>
        <w:tc>
          <w:tcPr>
            <w:tcW w:w="2397" w:type="dxa"/>
            <w:gridSpan w:val="4"/>
          </w:tcPr>
          <w:p w14:paraId="422FF3E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4AC29E0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BCF4B1F" w14:textId="77777777" w:rsidR="00DF198B" w:rsidRDefault="00DF198B"/>
        </w:tc>
      </w:tr>
      <w:tr w:rsidR="00DF198B" w14:paraId="0AB0402E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B28027E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8F476F7" w14:textId="6B9444AA" w:rsidR="00DF198B" w:rsidRPr="00DF198B" w:rsidRDefault="00295C35" w:rsidP="00874FE7">
            <w:pPr>
              <w:pStyle w:val="Heading2"/>
            </w:pPr>
            <w:r>
              <w:t>Muzahidur Rahman Saim</w:t>
            </w:r>
          </w:p>
        </w:tc>
        <w:tc>
          <w:tcPr>
            <w:tcW w:w="2398" w:type="dxa"/>
            <w:gridSpan w:val="4"/>
          </w:tcPr>
          <w:p w14:paraId="45849761" w14:textId="77777777" w:rsidR="00DF198B" w:rsidRDefault="00DF198B"/>
        </w:tc>
      </w:tr>
      <w:tr w:rsidR="00DF198B" w14:paraId="24EEE1C1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269AD351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CA9A385" w14:textId="4EDC78C2" w:rsidR="00DF198B" w:rsidRPr="00DF198B" w:rsidRDefault="00295C35" w:rsidP="00874FE7">
            <w:pPr>
              <w:pStyle w:val="Heading3"/>
            </w:pPr>
            <w:r>
              <w:t>23</w:t>
            </w:r>
            <w:r w:rsidRPr="00295C35">
              <w:rPr>
                <w:vertAlign w:val="superscript"/>
              </w:rPr>
              <w:t>rd</w:t>
            </w:r>
            <w:r>
              <w:t xml:space="preserve"> August, 2025</w:t>
            </w:r>
          </w:p>
          <w:p w14:paraId="32F2D7AB" w14:textId="77777777" w:rsidR="00874FE7" w:rsidRPr="00DF198B" w:rsidRDefault="00530283" w:rsidP="00874FE7">
            <w:pPr>
              <w:pStyle w:val="Heading3"/>
            </w:pPr>
            <w:sdt>
              <w:sdtPr>
                <w:id w:val="-1516760087"/>
                <w:placeholder>
                  <w:docPart w:val="01230067C81F40338785BB84466D005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2948975C" w14:textId="6F360707" w:rsidR="00DF198B" w:rsidRPr="00DF198B" w:rsidRDefault="00295C35" w:rsidP="00874FE7">
            <w:pPr>
              <w:pStyle w:val="Heading3"/>
            </w:pPr>
            <w:r>
              <w:t>Database Management System</w:t>
            </w:r>
          </w:p>
          <w:p w14:paraId="60E36EE6" w14:textId="77777777" w:rsidR="00DF198B" w:rsidRPr="00DF198B" w:rsidRDefault="00530283" w:rsidP="00874FE7">
            <w:pPr>
              <w:pStyle w:val="Heading3"/>
            </w:pPr>
            <w:sdt>
              <w:sdtPr>
                <w:id w:val="1492440299"/>
                <w:placeholder>
                  <w:docPart w:val="50D240D862784E958356C9ADF720F0D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10225C87" w14:textId="6C452824" w:rsidR="00DF198B" w:rsidRDefault="00295C35" w:rsidP="00874FE7">
            <w:pPr>
              <w:pStyle w:val="Heading3"/>
            </w:pPr>
            <w:r>
              <w:t>Dr. Rafiqul Islam [RIS]</w:t>
            </w:r>
          </w:p>
          <w:p w14:paraId="11445AE6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065FD158" w14:textId="77777777" w:rsidR="00DF198B" w:rsidRDefault="00DF198B" w:rsidP="00DF198B">
            <w:pPr>
              <w:jc w:val="center"/>
            </w:pPr>
          </w:p>
        </w:tc>
      </w:tr>
      <w:tr w:rsidR="00DF198B" w14:paraId="4F8CB001" w14:textId="77777777" w:rsidTr="00185F4A">
        <w:tc>
          <w:tcPr>
            <w:tcW w:w="2340" w:type="dxa"/>
            <w:gridSpan w:val="3"/>
          </w:tcPr>
          <w:p w14:paraId="7B577935" w14:textId="77777777" w:rsidR="00DF198B" w:rsidRDefault="00DF198B"/>
        </w:tc>
        <w:tc>
          <w:tcPr>
            <w:tcW w:w="6120" w:type="dxa"/>
            <w:gridSpan w:val="3"/>
          </w:tcPr>
          <w:p w14:paraId="65D1ED1F" w14:textId="77777777" w:rsidR="00DF198B" w:rsidRDefault="00DF198B"/>
        </w:tc>
        <w:tc>
          <w:tcPr>
            <w:tcW w:w="2330" w:type="dxa"/>
            <w:gridSpan w:val="3"/>
          </w:tcPr>
          <w:p w14:paraId="4182BCAA" w14:textId="77777777" w:rsidR="00DF198B" w:rsidRDefault="00DF198B"/>
        </w:tc>
      </w:tr>
    </w:tbl>
    <w:p w14:paraId="634905EE" w14:textId="77777777" w:rsidR="00DF198B" w:rsidRDefault="00DF198B"/>
    <w:p w14:paraId="03756710" w14:textId="03324AB0" w:rsidR="00DF198B" w:rsidRDefault="00620E5F" w:rsidP="002D2200">
      <w:pPr>
        <w:pStyle w:val="GraphicAnchor"/>
      </w:pPr>
      <w:r w:rsidRPr="004909D9">
        <w:rPr>
          <w:noProof/>
          <w:lang w:eastAsia="en-AU"/>
        </w:rPr>
        <w:lastRenderedPageBreak/>
        <w:drawing>
          <wp:anchor distT="0" distB="0" distL="114300" distR="114300" simplePos="0" relativeHeight="251660288" behindDoc="1" locked="0" layoutInCell="1" allowOverlap="1" wp14:anchorId="1C579F38" wp14:editId="061BCF3E">
            <wp:simplePos x="0" y="0"/>
            <wp:positionH relativeFrom="margin">
              <wp:posOffset>-38100</wp:posOffset>
            </wp:positionH>
            <wp:positionV relativeFrom="margin">
              <wp:posOffset>19050</wp:posOffset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200" w:rsidRPr="004909D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FDAD189" wp14:editId="3B67E3F5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54FD5" id="Rectangle 2" o:spid="_x0000_s1026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</w:p>
    <w:tbl>
      <w:tblPr>
        <w:tblStyle w:val="TableGrid"/>
        <w:tblW w:w="10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76CDD15E" w14:textId="77777777" w:rsidTr="00295C35">
        <w:trPr>
          <w:trHeight w:val="1152"/>
        </w:trPr>
        <w:tc>
          <w:tcPr>
            <w:tcW w:w="2158" w:type="dxa"/>
          </w:tcPr>
          <w:p w14:paraId="49FF7DFE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6991676A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0A394E2A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53785003" w14:textId="77777777" w:rsidR="002D2200" w:rsidRDefault="002D2200"/>
        </w:tc>
        <w:tc>
          <w:tcPr>
            <w:tcW w:w="2158" w:type="dxa"/>
          </w:tcPr>
          <w:p w14:paraId="49A26A1E" w14:textId="77777777" w:rsidR="002D2200" w:rsidRDefault="002D2200"/>
        </w:tc>
      </w:tr>
      <w:tr w:rsidR="002D2200" w14:paraId="11432EC5" w14:textId="77777777" w:rsidTr="00295C35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0E6067F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3942003" w14:textId="4B4C3A53" w:rsidR="002D2200" w:rsidRPr="00E74B29" w:rsidRDefault="00295C35" w:rsidP="00874FE7">
            <w:pPr>
              <w:pStyle w:val="Heading4"/>
            </w:pPr>
            <w:r>
              <w:t>Table of Contents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049CDFD2" w14:textId="77777777" w:rsidR="002D2200" w:rsidRDefault="002D2200"/>
        </w:tc>
      </w:tr>
      <w:tr w:rsidR="002D2200" w14:paraId="6D35D962" w14:textId="77777777" w:rsidTr="00295C35">
        <w:trPr>
          <w:trHeight w:val="311"/>
        </w:trPr>
        <w:tc>
          <w:tcPr>
            <w:tcW w:w="2158" w:type="dxa"/>
          </w:tcPr>
          <w:p w14:paraId="5965E6E0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556F8C4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6492456D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A7E58B6" w14:textId="77777777" w:rsidR="002D2200" w:rsidRDefault="002D2200"/>
        </w:tc>
        <w:tc>
          <w:tcPr>
            <w:tcW w:w="2158" w:type="dxa"/>
          </w:tcPr>
          <w:p w14:paraId="3C1E3075" w14:textId="77777777" w:rsidR="002D2200" w:rsidRDefault="002D2200"/>
        </w:tc>
      </w:tr>
      <w:tr w:rsidR="00E74B29" w14:paraId="06DF7525" w14:textId="77777777" w:rsidTr="00295C35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45E17F7C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76E48DB0" w14:textId="77777777" w:rsidR="00E74B29" w:rsidRDefault="00E74B29" w:rsidP="00295C35">
            <w:pPr>
              <w:jc w:val="both"/>
            </w:pPr>
          </w:p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391C8A61" w14:textId="77777777" w:rsidR="00E74B29" w:rsidRDefault="00E74B29" w:rsidP="00295C35">
            <w:pPr>
              <w:jc w:val="both"/>
            </w:pPr>
          </w:p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16F58561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640AA16B" w14:textId="77777777" w:rsidR="00E74B29" w:rsidRDefault="00E74B29"/>
        </w:tc>
      </w:tr>
      <w:tr w:rsidR="000E4641" w14:paraId="6BF72364" w14:textId="77777777" w:rsidTr="00295C35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459DB5CD" w14:textId="77777777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4E545D80" w14:textId="77777777" w:rsidR="000E4641" w:rsidRDefault="000E4641" w:rsidP="00295C35">
            <w:pPr>
              <w:jc w:val="both"/>
            </w:pPr>
          </w:p>
        </w:tc>
        <w:tc>
          <w:tcPr>
            <w:tcW w:w="540" w:type="dxa"/>
            <w:shd w:val="clear" w:color="auto" w:fill="FFFFFF" w:themeFill="background1"/>
          </w:tcPr>
          <w:p w14:paraId="1593E426" w14:textId="77777777" w:rsidR="000E4641" w:rsidRDefault="000E4641" w:rsidP="00295C35">
            <w:pPr>
              <w:jc w:val="both"/>
            </w:pPr>
          </w:p>
        </w:tc>
        <w:tc>
          <w:tcPr>
            <w:tcW w:w="4321" w:type="dxa"/>
            <w:gridSpan w:val="3"/>
            <w:shd w:val="clear" w:color="auto" w:fill="FFFFFF" w:themeFill="background1"/>
          </w:tcPr>
          <w:p w14:paraId="1823ED32" w14:textId="74FE04AA" w:rsidR="000E4641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Introduction</w:t>
            </w:r>
          </w:p>
          <w:p w14:paraId="5005E98A" w14:textId="7A400943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Objectives</w:t>
            </w:r>
          </w:p>
          <w:p w14:paraId="05B0407C" w14:textId="097E8DCC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Technologies Used</w:t>
            </w:r>
          </w:p>
          <w:p w14:paraId="57128D32" w14:textId="7C8A075C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System Overview</w:t>
            </w:r>
          </w:p>
          <w:p w14:paraId="56494A95" w14:textId="4FC548A9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Project Structure</w:t>
            </w:r>
          </w:p>
          <w:p w14:paraId="5E814A25" w14:textId="3987BF8A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Database Design</w:t>
            </w:r>
          </w:p>
          <w:p w14:paraId="27CBD612" w14:textId="0FCBA5A9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Key Functional Modules</w:t>
            </w:r>
          </w:p>
          <w:p w14:paraId="129F0390" w14:textId="2F7A2C97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Code Highlights</w:t>
            </w:r>
          </w:p>
          <w:p w14:paraId="0B794DC5" w14:textId="77777777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Security Measures</w:t>
            </w:r>
          </w:p>
          <w:p w14:paraId="21A1C6A2" w14:textId="04B7CA2B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T</w:t>
            </w:r>
            <w:r w:rsidRPr="00295C35">
              <w:rPr>
                <w:rFonts w:ascii="Cascadia Code" w:hAnsi="Cascadia Code"/>
              </w:rPr>
              <w:t>esting and Validation</w:t>
            </w:r>
          </w:p>
          <w:p w14:paraId="19D383CD" w14:textId="74C55325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Challenges Faced</w:t>
            </w:r>
          </w:p>
          <w:p w14:paraId="0FAC81C8" w14:textId="51139A4B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Future Scope</w:t>
            </w:r>
          </w:p>
          <w:p w14:paraId="05220797" w14:textId="7812FFCA" w:rsidR="00295C35" w:rsidRPr="00295C35" w:rsidRDefault="00295C35" w:rsidP="00295C35">
            <w:pPr>
              <w:pStyle w:val="Text"/>
              <w:numPr>
                <w:ilvl w:val="0"/>
                <w:numId w:val="2"/>
              </w:numPr>
              <w:spacing w:line="360" w:lineRule="auto"/>
              <w:jc w:val="both"/>
              <w:rPr>
                <w:rFonts w:ascii="Cascadia Code" w:hAnsi="Cascadia Code"/>
              </w:rPr>
            </w:pPr>
            <w:r w:rsidRPr="00295C35">
              <w:rPr>
                <w:rFonts w:ascii="Cascadia Code" w:hAnsi="Cascadia Code"/>
              </w:rPr>
              <w:t>Conclusion</w:t>
            </w:r>
          </w:p>
          <w:p w14:paraId="354F6158" w14:textId="77777777" w:rsidR="000E4641" w:rsidRPr="00E74B29" w:rsidRDefault="000E4641" w:rsidP="00295C35">
            <w:pPr>
              <w:pStyle w:val="Text"/>
              <w:jc w:val="both"/>
            </w:pPr>
          </w:p>
        </w:tc>
        <w:tc>
          <w:tcPr>
            <w:tcW w:w="540" w:type="dxa"/>
            <w:shd w:val="clear" w:color="auto" w:fill="FFFFFF" w:themeFill="background1"/>
          </w:tcPr>
          <w:p w14:paraId="41564011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24E49083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6F88BE3D" w14:textId="77777777" w:rsidR="000E4641" w:rsidRDefault="000E4641"/>
        </w:tc>
      </w:tr>
      <w:tr w:rsidR="000E4641" w14:paraId="3550906A" w14:textId="77777777" w:rsidTr="00295C35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0315AFA3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71FFC0E0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7B974836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  <w:r w:rsidRPr="004909D9">
              <w:rPr>
                <w:noProof/>
                <w:lang w:eastAsia="en-AU"/>
              </w:rPr>
              <w:drawing>
                <wp:inline distT="0" distB="0" distL="0" distR="0" wp14:anchorId="2A314521" wp14:editId="01C0145D">
                  <wp:extent cx="3429000" cy="1743075"/>
                  <wp:effectExtent l="0" t="0" r="0" b="9525"/>
                  <wp:docPr id="4" name="Picture 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-0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75BA33A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035D81FE" w14:textId="77777777" w:rsidR="000E4641" w:rsidRDefault="000E4641"/>
        </w:tc>
      </w:tr>
      <w:tr w:rsidR="000E4641" w14:paraId="1CD698C0" w14:textId="77777777" w:rsidTr="00295C35">
        <w:trPr>
          <w:trHeight w:val="1728"/>
        </w:trPr>
        <w:tc>
          <w:tcPr>
            <w:tcW w:w="2158" w:type="dxa"/>
          </w:tcPr>
          <w:p w14:paraId="6EC1139D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001A5777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0D9A133A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6AE044E0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</w:tcPr>
          <w:p w14:paraId="38BF4569" w14:textId="77777777" w:rsidR="000E4641" w:rsidRDefault="000E4641"/>
        </w:tc>
      </w:tr>
    </w:tbl>
    <w:p w14:paraId="4333B0C5" w14:textId="4A5277F6" w:rsidR="00620E5F" w:rsidRDefault="00295C35">
      <w:r>
        <w:br w:type="page"/>
      </w:r>
    </w:p>
    <w:p w14:paraId="674BFEA6" w14:textId="53E84A32" w:rsidR="00620E5F" w:rsidRDefault="00620E5F" w:rsidP="00620E5F">
      <w:pPr>
        <w:pStyle w:val="Heading3"/>
        <w:rPr>
          <w:rFonts w:ascii="Cascadia Code" w:hAnsi="Cascadia Code" w:cs="Cascadia Code"/>
          <w:b/>
          <w:bCs/>
          <w:sz w:val="48"/>
          <w:szCs w:val="48"/>
        </w:rPr>
      </w:pPr>
    </w:p>
    <w:p w14:paraId="11734060" w14:textId="77777777" w:rsidR="00620E5F" w:rsidRPr="00620E5F" w:rsidRDefault="00620E5F" w:rsidP="00620E5F"/>
    <w:p w14:paraId="3C4AFDCA" w14:textId="3CA0241B" w:rsidR="00620E5F" w:rsidRDefault="00620E5F" w:rsidP="00A96055">
      <w:pPr>
        <w:pStyle w:val="Heading2"/>
        <w:rPr>
          <w:rFonts w:ascii="Cascadia Code" w:hAnsi="Cascadia Code" w:cs="Cascadia Code"/>
        </w:rPr>
      </w:pPr>
      <w:r w:rsidRPr="00A96055">
        <w:rPr>
          <w:rFonts w:ascii="Cascadia Code" w:hAnsi="Cascadia Code" w:cs="Cascadia Code"/>
        </w:rPr>
        <w:t>Introduction</w:t>
      </w:r>
    </w:p>
    <w:p w14:paraId="6695E856" w14:textId="1FFF24DA" w:rsidR="00A96055" w:rsidRDefault="00A96055" w:rsidP="00A96055"/>
    <w:p w14:paraId="54D492FB" w14:textId="77777777" w:rsidR="00A96055" w:rsidRPr="00A96055" w:rsidRDefault="00A96055" w:rsidP="00A96055"/>
    <w:p w14:paraId="73B46BDF" w14:textId="77777777" w:rsidR="00620E5F" w:rsidRPr="00620E5F" w:rsidRDefault="00620E5F" w:rsidP="00620E5F"/>
    <w:p w14:paraId="11E4954D" w14:textId="0EC52CFA" w:rsidR="00620E5F" w:rsidRDefault="00620E5F" w:rsidP="00620E5F">
      <w:pPr>
        <w:pStyle w:val="Heading3"/>
        <w:spacing w:line="360" w:lineRule="auto"/>
        <w:jc w:val="both"/>
        <w:rPr>
          <w:rFonts w:ascii="Century" w:hAnsi="Century"/>
        </w:rPr>
      </w:pPr>
      <w:r w:rsidRPr="00620E5F">
        <w:rPr>
          <w:rFonts w:ascii="Century" w:hAnsi="Century"/>
        </w:rPr>
        <w:t>This project is a dynamic e-commerce web application built using PHP, MySQL, Bootstrap, and HTML/CSS. It enables users to browse products, manage carts, place orders, and make payments, while administrators can manage inventory, users, and transactions.</w:t>
      </w:r>
    </w:p>
    <w:p w14:paraId="3D5B2B51" w14:textId="6975169F" w:rsidR="00620E5F" w:rsidRDefault="00620E5F" w:rsidP="00620E5F"/>
    <w:p w14:paraId="4BF1B651" w14:textId="0D795F0C" w:rsidR="00620E5F" w:rsidRDefault="00620E5F" w:rsidP="00620E5F"/>
    <w:p w14:paraId="043FFD5F" w14:textId="25E7C6DB" w:rsidR="00620E5F" w:rsidRDefault="00620E5F" w:rsidP="00620E5F"/>
    <w:p w14:paraId="47C492E1" w14:textId="77777777" w:rsidR="00620E5F" w:rsidRDefault="00620E5F" w:rsidP="00620E5F"/>
    <w:p w14:paraId="38CD7139" w14:textId="3C7D58AC" w:rsidR="00620E5F" w:rsidRDefault="00620E5F" w:rsidP="00620E5F"/>
    <w:p w14:paraId="2FBF8478" w14:textId="5FCF87E5" w:rsidR="00620E5F" w:rsidRPr="00620E5F" w:rsidRDefault="00620E5F" w:rsidP="00620E5F">
      <w:pPr>
        <w:pStyle w:val="Heading2"/>
        <w:rPr>
          <w:rFonts w:ascii="Cascadia Code" w:hAnsi="Cascadia Code" w:cs="Cascadia Code"/>
        </w:rPr>
      </w:pPr>
      <w:r w:rsidRPr="00620E5F">
        <w:rPr>
          <w:rFonts w:ascii="Cascadia Code" w:hAnsi="Cascadia Code" w:cs="Cascadia Code"/>
        </w:rPr>
        <w:t>Objectives</w:t>
      </w:r>
    </w:p>
    <w:p w14:paraId="379D5367" w14:textId="29956FE2" w:rsidR="00620E5F" w:rsidRDefault="00620E5F" w:rsidP="00620E5F"/>
    <w:p w14:paraId="64F2064B" w14:textId="77777777" w:rsidR="00620E5F" w:rsidRPr="00620E5F" w:rsidRDefault="00620E5F" w:rsidP="00620E5F"/>
    <w:p w14:paraId="11A0531A" w14:textId="3FE32BF5" w:rsidR="00620E5F" w:rsidRPr="00620E5F" w:rsidRDefault="00620E5F" w:rsidP="00620E5F">
      <w:pPr>
        <w:pStyle w:val="NormalWeb"/>
        <w:numPr>
          <w:ilvl w:val="0"/>
          <w:numId w:val="3"/>
        </w:numPr>
        <w:spacing w:line="360" w:lineRule="auto"/>
        <w:rPr>
          <w:rFonts w:ascii="Century" w:hAnsi="Century"/>
          <w:sz w:val="36"/>
          <w:szCs w:val="36"/>
        </w:rPr>
      </w:pPr>
      <w:r w:rsidRPr="00620E5F">
        <w:rPr>
          <w:rFonts w:ascii="Century" w:hAnsi="Century"/>
          <w:sz w:val="36"/>
          <w:szCs w:val="36"/>
        </w:rPr>
        <w:t>Develop a modular and scalable e-commerce platform</w:t>
      </w:r>
    </w:p>
    <w:p w14:paraId="4EA0D8F2" w14:textId="091A3731" w:rsidR="00620E5F" w:rsidRPr="00620E5F" w:rsidRDefault="00620E5F" w:rsidP="00620E5F">
      <w:pPr>
        <w:pStyle w:val="NormalWeb"/>
        <w:numPr>
          <w:ilvl w:val="0"/>
          <w:numId w:val="3"/>
        </w:numPr>
        <w:spacing w:line="360" w:lineRule="auto"/>
        <w:rPr>
          <w:rFonts w:ascii="Century" w:hAnsi="Century"/>
          <w:sz w:val="36"/>
          <w:szCs w:val="36"/>
        </w:rPr>
      </w:pPr>
      <w:r w:rsidRPr="00620E5F">
        <w:rPr>
          <w:rFonts w:ascii="Century" w:hAnsi="Century"/>
          <w:sz w:val="36"/>
          <w:szCs w:val="36"/>
        </w:rPr>
        <w:t>Implement secure user and admin authentication</w:t>
      </w:r>
    </w:p>
    <w:p w14:paraId="0BAFA737" w14:textId="4DC3F677" w:rsidR="00620E5F" w:rsidRPr="00620E5F" w:rsidRDefault="00620E5F" w:rsidP="00620E5F">
      <w:pPr>
        <w:pStyle w:val="NormalWeb"/>
        <w:numPr>
          <w:ilvl w:val="0"/>
          <w:numId w:val="3"/>
        </w:numPr>
        <w:spacing w:line="360" w:lineRule="auto"/>
        <w:rPr>
          <w:rFonts w:ascii="Century" w:hAnsi="Century"/>
          <w:sz w:val="36"/>
          <w:szCs w:val="36"/>
        </w:rPr>
      </w:pPr>
      <w:r w:rsidRPr="00620E5F">
        <w:rPr>
          <w:rFonts w:ascii="Century" w:hAnsi="Century"/>
          <w:sz w:val="36"/>
          <w:szCs w:val="36"/>
        </w:rPr>
        <w:t>Enable dynamic product and category management</w:t>
      </w:r>
    </w:p>
    <w:p w14:paraId="6CAEA0A6" w14:textId="71D31EC0" w:rsidR="00620E5F" w:rsidRPr="00620E5F" w:rsidRDefault="00620E5F" w:rsidP="00620E5F">
      <w:pPr>
        <w:pStyle w:val="NormalWeb"/>
        <w:numPr>
          <w:ilvl w:val="0"/>
          <w:numId w:val="3"/>
        </w:numPr>
        <w:spacing w:line="360" w:lineRule="auto"/>
        <w:rPr>
          <w:rFonts w:ascii="Century" w:hAnsi="Century"/>
          <w:sz w:val="36"/>
          <w:szCs w:val="36"/>
        </w:rPr>
      </w:pPr>
      <w:r w:rsidRPr="00620E5F">
        <w:rPr>
          <w:rFonts w:ascii="Century" w:hAnsi="Century"/>
          <w:sz w:val="36"/>
          <w:szCs w:val="36"/>
        </w:rPr>
        <w:t>Ensure responsive design across devices</w:t>
      </w:r>
    </w:p>
    <w:p w14:paraId="05802128" w14:textId="4B0F6834" w:rsidR="00620E5F" w:rsidRPr="000048C2" w:rsidRDefault="00620E5F" w:rsidP="00620E5F">
      <w:pPr>
        <w:pStyle w:val="NormalWeb"/>
        <w:numPr>
          <w:ilvl w:val="0"/>
          <w:numId w:val="3"/>
        </w:numPr>
        <w:spacing w:line="360" w:lineRule="auto"/>
        <w:rPr>
          <w:rFonts w:ascii="Century" w:hAnsi="Century"/>
          <w:sz w:val="36"/>
          <w:szCs w:val="36"/>
        </w:rPr>
      </w:pPr>
      <w:r w:rsidRPr="00620E5F">
        <w:rPr>
          <w:rFonts w:ascii="Century" w:hAnsi="Century"/>
          <w:sz w:val="36"/>
          <w:szCs w:val="36"/>
        </w:rPr>
        <w:t>Maintain normalized and efficient database schem</w:t>
      </w:r>
      <w:r w:rsidRPr="00620E5F">
        <w:rPr>
          <w:rFonts w:ascii="Century" w:hAnsi="Century"/>
          <w:sz w:val="36"/>
          <w:szCs w:val="36"/>
        </w:rPr>
        <w:t>a</w:t>
      </w:r>
    </w:p>
    <w:p w14:paraId="40C4AB31" w14:textId="77777777" w:rsidR="00620E5F" w:rsidRDefault="00620E5F" w:rsidP="00620E5F">
      <w:pPr>
        <w:pStyle w:val="NormalWeb"/>
        <w:spacing w:line="360" w:lineRule="auto"/>
        <w:rPr>
          <w:rFonts w:ascii="Century" w:hAnsi="Century"/>
          <w:sz w:val="36"/>
          <w:szCs w:val="36"/>
        </w:rPr>
      </w:pPr>
    </w:p>
    <w:p w14:paraId="09FA636C" w14:textId="77777777" w:rsidR="000048C2" w:rsidRDefault="000048C2" w:rsidP="000048C2">
      <w:pPr>
        <w:pStyle w:val="Heading2"/>
        <w:rPr>
          <w:rFonts w:ascii="Cascadia Code" w:hAnsi="Cascadia Code" w:cs="Cascadia Code"/>
        </w:rPr>
      </w:pPr>
    </w:p>
    <w:p w14:paraId="2C9E2705" w14:textId="69374FB9" w:rsidR="00A96055" w:rsidRPr="000048C2" w:rsidRDefault="00620E5F" w:rsidP="000048C2">
      <w:pPr>
        <w:pStyle w:val="Heading2"/>
        <w:rPr>
          <w:rFonts w:ascii="Cascadia Code" w:hAnsi="Cascadia Code" w:cs="Cascadia Code"/>
        </w:rPr>
      </w:pPr>
      <w:r w:rsidRPr="00620E5F">
        <w:rPr>
          <w:rFonts w:ascii="Cascadia Code" w:hAnsi="Cascadia Code" w:cs="Cascadia Code"/>
        </w:rPr>
        <w:t>Technologies Used</w:t>
      </w:r>
    </w:p>
    <w:p w14:paraId="52F5EA0E" w14:textId="6D978085" w:rsidR="00A96055" w:rsidRDefault="00A96055" w:rsidP="00A96055"/>
    <w:p w14:paraId="682A51F8" w14:textId="77777777" w:rsidR="000048C2" w:rsidRPr="00A96055" w:rsidRDefault="000048C2" w:rsidP="00A96055"/>
    <w:p w14:paraId="4B9D4F79" w14:textId="6CFEA8F3" w:rsidR="00620E5F" w:rsidRDefault="00620E5F" w:rsidP="00620E5F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09"/>
        <w:gridCol w:w="8181"/>
      </w:tblGrid>
      <w:tr w:rsidR="00620E5F" w14:paraId="66BC954E" w14:textId="77777777" w:rsidTr="000048C2">
        <w:trPr>
          <w:trHeight w:val="720"/>
        </w:trPr>
        <w:tc>
          <w:tcPr>
            <w:tcW w:w="1209" w:type="pct"/>
            <w:shd w:val="clear" w:color="auto" w:fill="D3EDF9" w:themeFill="accent4" w:themeFillTint="33"/>
            <w:vAlign w:val="center"/>
          </w:tcPr>
          <w:p w14:paraId="03FF492D" w14:textId="64EB28B1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A96055">
              <w:rPr>
                <w:rFonts w:ascii="Century" w:hAnsi="Century"/>
                <w:b/>
                <w:bCs/>
                <w:sz w:val="36"/>
                <w:szCs w:val="36"/>
              </w:rPr>
              <w:t>Technology</w:t>
            </w:r>
          </w:p>
        </w:tc>
        <w:tc>
          <w:tcPr>
            <w:tcW w:w="3791" w:type="pct"/>
            <w:shd w:val="clear" w:color="auto" w:fill="D3EDF9" w:themeFill="accent4" w:themeFillTint="33"/>
            <w:vAlign w:val="center"/>
          </w:tcPr>
          <w:p w14:paraId="73A6F2C6" w14:textId="301CACE9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A96055">
              <w:rPr>
                <w:rFonts w:ascii="Century" w:hAnsi="Century"/>
                <w:b/>
                <w:bCs/>
                <w:sz w:val="36"/>
                <w:szCs w:val="36"/>
              </w:rPr>
              <w:t>Purpose</w:t>
            </w:r>
          </w:p>
        </w:tc>
      </w:tr>
      <w:tr w:rsidR="00620E5F" w14:paraId="5EE5482F" w14:textId="77777777" w:rsidTr="000048C2">
        <w:trPr>
          <w:cantSplit/>
          <w:trHeight w:val="720"/>
        </w:trPr>
        <w:tc>
          <w:tcPr>
            <w:tcW w:w="1209" w:type="pct"/>
            <w:shd w:val="clear" w:color="auto" w:fill="C8F0FF" w:themeFill="accent6" w:themeFillTint="33"/>
            <w:vAlign w:val="center"/>
          </w:tcPr>
          <w:p w14:paraId="6BB8C972" w14:textId="5F4BAF06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PHP</w:t>
            </w:r>
          </w:p>
        </w:tc>
        <w:tc>
          <w:tcPr>
            <w:tcW w:w="3791" w:type="pct"/>
            <w:shd w:val="clear" w:color="auto" w:fill="C8F0FF" w:themeFill="accent6" w:themeFillTint="33"/>
            <w:vAlign w:val="center"/>
          </w:tcPr>
          <w:p w14:paraId="2B14FAC6" w14:textId="26BCB8C9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Backend logic and server-side scripting</w:t>
            </w:r>
          </w:p>
        </w:tc>
      </w:tr>
      <w:tr w:rsidR="00620E5F" w14:paraId="4297B046" w14:textId="77777777" w:rsidTr="000048C2">
        <w:trPr>
          <w:cantSplit/>
          <w:trHeight w:val="720"/>
        </w:trPr>
        <w:tc>
          <w:tcPr>
            <w:tcW w:w="1209" w:type="pct"/>
            <w:shd w:val="clear" w:color="auto" w:fill="C8F0FF" w:themeFill="accent6" w:themeFillTint="33"/>
            <w:vAlign w:val="center"/>
          </w:tcPr>
          <w:p w14:paraId="1D0F0D24" w14:textId="45C186DA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MySQL</w:t>
            </w:r>
          </w:p>
        </w:tc>
        <w:tc>
          <w:tcPr>
            <w:tcW w:w="3791" w:type="pct"/>
            <w:shd w:val="clear" w:color="auto" w:fill="C8F0FF" w:themeFill="accent6" w:themeFillTint="33"/>
            <w:vAlign w:val="center"/>
          </w:tcPr>
          <w:p w14:paraId="6577DE4A" w14:textId="5C34EB29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Relational database management</w:t>
            </w:r>
          </w:p>
        </w:tc>
      </w:tr>
      <w:tr w:rsidR="00620E5F" w14:paraId="5C058A5B" w14:textId="77777777" w:rsidTr="000048C2">
        <w:trPr>
          <w:cantSplit/>
          <w:trHeight w:val="720"/>
        </w:trPr>
        <w:tc>
          <w:tcPr>
            <w:tcW w:w="1209" w:type="pct"/>
            <w:shd w:val="clear" w:color="auto" w:fill="C8F0FF" w:themeFill="accent6" w:themeFillTint="33"/>
            <w:vAlign w:val="center"/>
          </w:tcPr>
          <w:p w14:paraId="50523CC7" w14:textId="3EAF4C0B" w:rsidR="00620E5F" w:rsidRPr="00A96055" w:rsidRDefault="00620E5F" w:rsidP="000048C2">
            <w:pPr>
              <w:tabs>
                <w:tab w:val="left" w:pos="988"/>
                <w:tab w:val="left" w:pos="1172"/>
              </w:tabs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Bootstrap</w:t>
            </w:r>
          </w:p>
        </w:tc>
        <w:tc>
          <w:tcPr>
            <w:tcW w:w="3791" w:type="pct"/>
            <w:shd w:val="clear" w:color="auto" w:fill="C8F0FF" w:themeFill="accent6" w:themeFillTint="33"/>
            <w:vAlign w:val="center"/>
          </w:tcPr>
          <w:p w14:paraId="7DF285D7" w14:textId="46778257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Responsive UI design</w:t>
            </w:r>
          </w:p>
        </w:tc>
      </w:tr>
      <w:tr w:rsidR="00620E5F" w14:paraId="721E6EDF" w14:textId="77777777" w:rsidTr="000048C2">
        <w:trPr>
          <w:cantSplit/>
          <w:trHeight w:val="720"/>
        </w:trPr>
        <w:tc>
          <w:tcPr>
            <w:tcW w:w="1209" w:type="pct"/>
            <w:shd w:val="clear" w:color="auto" w:fill="C8F0FF" w:themeFill="accent6" w:themeFillTint="33"/>
            <w:vAlign w:val="center"/>
          </w:tcPr>
          <w:p w14:paraId="5B99ABA2" w14:textId="3AF56220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HTML/CSS</w:t>
            </w:r>
          </w:p>
        </w:tc>
        <w:tc>
          <w:tcPr>
            <w:tcW w:w="3791" w:type="pct"/>
            <w:shd w:val="clear" w:color="auto" w:fill="C8F0FF" w:themeFill="accent6" w:themeFillTint="33"/>
            <w:vAlign w:val="center"/>
          </w:tcPr>
          <w:p w14:paraId="315A593E" w14:textId="7FFE4AEB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Frontend structure and styling</w:t>
            </w:r>
          </w:p>
        </w:tc>
      </w:tr>
      <w:tr w:rsidR="00620E5F" w14:paraId="758725C5" w14:textId="77777777" w:rsidTr="000048C2">
        <w:trPr>
          <w:cantSplit/>
          <w:trHeight w:val="720"/>
        </w:trPr>
        <w:tc>
          <w:tcPr>
            <w:tcW w:w="1209" w:type="pct"/>
            <w:shd w:val="clear" w:color="auto" w:fill="C8F0FF" w:themeFill="accent6" w:themeFillTint="33"/>
            <w:vAlign w:val="center"/>
          </w:tcPr>
          <w:p w14:paraId="14904891" w14:textId="2013FCE4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JavaScript</w:t>
            </w:r>
          </w:p>
        </w:tc>
        <w:tc>
          <w:tcPr>
            <w:tcW w:w="3791" w:type="pct"/>
            <w:shd w:val="clear" w:color="auto" w:fill="C8F0FF" w:themeFill="accent6" w:themeFillTint="33"/>
            <w:vAlign w:val="center"/>
          </w:tcPr>
          <w:p w14:paraId="7E3C9759" w14:textId="03FC7505" w:rsidR="00620E5F" w:rsidRPr="00A96055" w:rsidRDefault="00620E5F" w:rsidP="000048C2">
            <w:pPr>
              <w:spacing w:line="360" w:lineRule="auto"/>
              <w:jc w:val="center"/>
              <w:rPr>
                <w:rFonts w:ascii="Century" w:hAnsi="Century"/>
                <w:sz w:val="36"/>
                <w:szCs w:val="36"/>
              </w:rPr>
            </w:pPr>
            <w:r w:rsidRPr="00A96055">
              <w:rPr>
                <w:rFonts w:ascii="Century" w:hAnsi="Century"/>
                <w:sz w:val="36"/>
                <w:szCs w:val="36"/>
              </w:rPr>
              <w:t>Client-side interactivity</w:t>
            </w:r>
          </w:p>
        </w:tc>
      </w:tr>
    </w:tbl>
    <w:p w14:paraId="31570993" w14:textId="4CF1C2BA" w:rsidR="000048C2" w:rsidRDefault="000048C2" w:rsidP="000048C2">
      <w:pPr>
        <w:pStyle w:val="Heading2"/>
        <w:jc w:val="left"/>
        <w:rPr>
          <w:rFonts w:ascii="Cascadia Code" w:hAnsi="Cascadia Code" w:cs="Cascadia Code"/>
        </w:rPr>
      </w:pPr>
    </w:p>
    <w:p w14:paraId="71C82518" w14:textId="26440D85" w:rsidR="000048C2" w:rsidRDefault="000048C2" w:rsidP="000048C2"/>
    <w:p w14:paraId="1BC76E47" w14:textId="77777777" w:rsidR="000048C2" w:rsidRPr="000048C2" w:rsidRDefault="000048C2" w:rsidP="000048C2"/>
    <w:p w14:paraId="10D59A92" w14:textId="77777777" w:rsidR="000048C2" w:rsidRPr="000048C2" w:rsidRDefault="000048C2" w:rsidP="000048C2"/>
    <w:p w14:paraId="4DAFAEB1" w14:textId="3A978769" w:rsidR="00A96055" w:rsidRDefault="00A96055" w:rsidP="00A96055">
      <w:pPr>
        <w:pStyle w:val="Heading2"/>
        <w:rPr>
          <w:rFonts w:ascii="Cascadia Code" w:hAnsi="Cascadia Code" w:cs="Cascadia Code"/>
        </w:rPr>
      </w:pPr>
      <w:r w:rsidRPr="00A96055">
        <w:rPr>
          <w:rFonts w:ascii="Cascadia Code" w:hAnsi="Cascadia Code" w:cs="Cascadia Code"/>
        </w:rPr>
        <w:t>System Overview</w:t>
      </w:r>
    </w:p>
    <w:p w14:paraId="6232ABB2" w14:textId="77777777" w:rsidR="000048C2" w:rsidRPr="000048C2" w:rsidRDefault="000048C2" w:rsidP="000048C2"/>
    <w:p w14:paraId="561818C0" w14:textId="77777777" w:rsidR="000048C2" w:rsidRPr="000048C2" w:rsidRDefault="000048C2" w:rsidP="000048C2"/>
    <w:p w14:paraId="6987B2CF" w14:textId="15E395EE" w:rsidR="00A96055" w:rsidRDefault="00A96055" w:rsidP="00A96055"/>
    <w:p w14:paraId="3876D156" w14:textId="4AAAA25C" w:rsidR="00A96055" w:rsidRPr="000048C2" w:rsidRDefault="00A96055" w:rsidP="000048C2">
      <w:pPr>
        <w:pStyle w:val="ListParagraph"/>
        <w:numPr>
          <w:ilvl w:val="0"/>
          <w:numId w:val="4"/>
        </w:num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/>
          <w:sz w:val="36"/>
          <w:szCs w:val="36"/>
        </w:rPr>
        <w:t>User Roles</w:t>
      </w:r>
      <w:r w:rsidR="000048C2">
        <w:rPr>
          <w:rFonts w:ascii="Century" w:hAnsi="Century"/>
          <w:sz w:val="36"/>
          <w:szCs w:val="36"/>
        </w:rPr>
        <w:t>: Admin and Customer</w:t>
      </w:r>
      <w:r w:rsidRPr="000048C2">
        <w:rPr>
          <w:rFonts w:ascii="Century" w:hAnsi="Century"/>
          <w:sz w:val="36"/>
          <w:szCs w:val="36"/>
        </w:rPr>
        <w:t xml:space="preserve"> </w:t>
      </w:r>
    </w:p>
    <w:p w14:paraId="6981EB83" w14:textId="4EE74C7E" w:rsidR="000048C2" w:rsidRPr="000048C2" w:rsidRDefault="000048C2" w:rsidP="000048C2">
      <w:pPr>
        <w:pStyle w:val="ListParagraph"/>
        <w:numPr>
          <w:ilvl w:val="0"/>
          <w:numId w:val="4"/>
        </w:num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/>
          <w:sz w:val="36"/>
          <w:szCs w:val="36"/>
        </w:rPr>
        <w:t>Frontend:</w:t>
      </w:r>
      <w:r>
        <w:rPr>
          <w:rFonts w:ascii="Century" w:hAnsi="Century"/>
          <w:sz w:val="36"/>
          <w:szCs w:val="36"/>
        </w:rPr>
        <w:t xml:space="preserve"> HTML, CSS, Bootstrap</w:t>
      </w:r>
    </w:p>
    <w:p w14:paraId="392BB0F3" w14:textId="76FB5F7A" w:rsidR="000048C2" w:rsidRPr="000048C2" w:rsidRDefault="000048C2" w:rsidP="000048C2">
      <w:pPr>
        <w:pStyle w:val="ListParagraph"/>
        <w:numPr>
          <w:ilvl w:val="0"/>
          <w:numId w:val="4"/>
        </w:num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/>
          <w:sz w:val="36"/>
          <w:szCs w:val="36"/>
        </w:rPr>
        <w:t>Backend:</w:t>
      </w:r>
      <w:r>
        <w:rPr>
          <w:rFonts w:ascii="Century" w:hAnsi="Century"/>
          <w:sz w:val="36"/>
          <w:szCs w:val="36"/>
        </w:rPr>
        <w:t xml:space="preserve"> PHP with modular includes and functions</w:t>
      </w:r>
    </w:p>
    <w:p w14:paraId="1DCDFAE8" w14:textId="3DF274E6" w:rsidR="000048C2" w:rsidRPr="000048C2" w:rsidRDefault="000048C2" w:rsidP="000048C2">
      <w:pPr>
        <w:pStyle w:val="ListParagraph"/>
        <w:numPr>
          <w:ilvl w:val="0"/>
          <w:numId w:val="4"/>
        </w:num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/>
          <w:sz w:val="36"/>
          <w:szCs w:val="36"/>
        </w:rPr>
        <w:t>Database:</w:t>
      </w:r>
      <w:r>
        <w:rPr>
          <w:rFonts w:ascii="Century" w:hAnsi="Century"/>
          <w:sz w:val="36"/>
          <w:szCs w:val="36"/>
        </w:rPr>
        <w:t xml:space="preserve"> MySQL with normalized tables</w:t>
      </w:r>
    </w:p>
    <w:p w14:paraId="379A49D7" w14:textId="49166A3F" w:rsidR="000048C2" w:rsidRDefault="000048C2" w:rsidP="000048C2">
      <w:pPr>
        <w:pStyle w:val="ListParagraph"/>
        <w:numPr>
          <w:ilvl w:val="0"/>
          <w:numId w:val="4"/>
        </w:num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/>
          <w:sz w:val="36"/>
          <w:szCs w:val="36"/>
        </w:rPr>
        <w:t>Security:</w:t>
      </w:r>
      <w:r>
        <w:rPr>
          <w:rFonts w:ascii="Century" w:hAnsi="Century"/>
          <w:sz w:val="36"/>
          <w:szCs w:val="36"/>
        </w:rPr>
        <w:t xml:space="preserve"> Password hashing, session management</w:t>
      </w:r>
    </w:p>
    <w:p w14:paraId="7BF6D2B7" w14:textId="65A3E181" w:rsid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</w:p>
    <w:p w14:paraId="4B7BFB60" w14:textId="52D30E49" w:rsid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</w:p>
    <w:p w14:paraId="05D7D75F" w14:textId="4E9E97E6" w:rsid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</w:p>
    <w:p w14:paraId="35362B0C" w14:textId="77777777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</w:p>
    <w:p w14:paraId="303199BB" w14:textId="7A1E32B0" w:rsidR="000048C2" w:rsidRDefault="000048C2" w:rsidP="000048C2">
      <w:pPr>
        <w:pStyle w:val="Heading2"/>
        <w:rPr>
          <w:rFonts w:ascii="Cascadia Code" w:hAnsi="Cascadia Code" w:cs="Cascadia Code"/>
        </w:rPr>
      </w:pPr>
      <w:r w:rsidRPr="000048C2">
        <w:rPr>
          <w:rFonts w:ascii="Cascadia Code" w:hAnsi="Cascadia Code" w:cs="Cascadia Code"/>
        </w:rPr>
        <w:t>Project Structure</w:t>
      </w:r>
    </w:p>
    <w:p w14:paraId="738B8724" w14:textId="4ACC5DFF" w:rsidR="000048C2" w:rsidRDefault="000048C2" w:rsidP="000048C2"/>
    <w:p w14:paraId="1D3EEB76" w14:textId="77777777" w:rsidR="000048C2" w:rsidRPr="000048C2" w:rsidRDefault="000048C2" w:rsidP="000048C2"/>
    <w:p w14:paraId="075B40D6" w14:textId="77777777" w:rsidR="000048C2" w:rsidRPr="000048C2" w:rsidRDefault="000048C2" w:rsidP="000048C2"/>
    <w:p w14:paraId="76E45121" w14:textId="30096855" w:rsidR="000048C2" w:rsidRDefault="000048C2" w:rsidP="000048C2"/>
    <w:p w14:paraId="73F45CC4" w14:textId="0097CDE2" w:rsidR="000048C2" w:rsidRDefault="000048C2" w:rsidP="000048C2"/>
    <w:p w14:paraId="7CBCD927" w14:textId="77777777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/>
          <w:sz w:val="36"/>
          <w:szCs w:val="36"/>
        </w:rPr>
        <w:t>Ecommerce_Website/</w:t>
      </w:r>
    </w:p>
    <w:p w14:paraId="73E3B3BD" w14:textId="7203686E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admin_area/         </w:t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Admin dashboard and controls</w:t>
      </w:r>
    </w:p>
    <w:p w14:paraId="01733C32" w14:textId="07CA43DE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users_area/         </w:t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User registration, login, profile</w:t>
      </w:r>
    </w:p>
    <w:p w14:paraId="3CD8F83F" w14:textId="3C364C29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functions/          </w:t>
      </w:r>
      <w:r>
        <w:rPr>
          <w:rFonts w:ascii="Century" w:hAnsi="Century"/>
          <w:sz w:val="36"/>
          <w:szCs w:val="36"/>
        </w:rPr>
        <w:tab/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Common reusable PHP functions</w:t>
      </w:r>
    </w:p>
    <w:p w14:paraId="6AB8578F" w14:textId="13A8760E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includes/          </w:t>
      </w:r>
      <w:r>
        <w:rPr>
          <w:rFonts w:ascii="Century" w:hAnsi="Century"/>
          <w:sz w:val="36"/>
          <w:szCs w:val="36"/>
        </w:rPr>
        <w:tab/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DB connection and footer</w:t>
      </w:r>
    </w:p>
    <w:p w14:paraId="3D0409FA" w14:textId="296AE05D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cart.php           </w:t>
      </w:r>
      <w:r>
        <w:rPr>
          <w:rFonts w:ascii="Century" w:hAnsi="Century"/>
          <w:sz w:val="36"/>
          <w:szCs w:val="36"/>
        </w:rPr>
        <w:tab/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Cart logic and display</w:t>
      </w:r>
    </w:p>
    <w:p w14:paraId="5EFF8D6A" w14:textId="042E0AC2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index.php           </w:t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Homepage</w:t>
      </w:r>
    </w:p>
    <w:p w14:paraId="0CE1144C" w14:textId="755F6613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display_all.php     </w:t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Product listing</w:t>
      </w:r>
    </w:p>
    <w:p w14:paraId="31D45398" w14:textId="77777777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product_details.php </w:t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Product detail view</w:t>
      </w:r>
    </w:p>
    <w:p w14:paraId="3997B999" w14:textId="77777777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search_product.php  </w:t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Search functionality</w:t>
      </w:r>
    </w:p>
    <w:p w14:paraId="5AC2022F" w14:textId="7BA7F842" w:rsidR="000048C2" w:rsidRPr="000048C2" w:rsidRDefault="000048C2" w:rsidP="000048C2">
      <w:pPr>
        <w:spacing w:line="360" w:lineRule="auto"/>
        <w:rPr>
          <w:rFonts w:ascii="Century" w:hAnsi="Century"/>
          <w:sz w:val="36"/>
          <w:szCs w:val="36"/>
        </w:rPr>
      </w:pPr>
      <w:r w:rsidRPr="000048C2">
        <w:rPr>
          <w:rFonts w:ascii="Century" w:hAnsi="Century" w:cs="Times New Roman"/>
          <w:sz w:val="36"/>
          <w:szCs w:val="36"/>
        </w:rPr>
        <w:t>├</w:t>
      </w:r>
      <w:r w:rsidRPr="000048C2">
        <w:rPr>
          <w:rFonts w:ascii="Century" w:hAnsi="Century" w:cs="Georgia"/>
          <w:sz w:val="36"/>
          <w:szCs w:val="36"/>
        </w:rPr>
        <w:t>──</w:t>
      </w:r>
      <w:r w:rsidRPr="000048C2">
        <w:rPr>
          <w:rFonts w:ascii="Century" w:hAnsi="Century"/>
          <w:sz w:val="36"/>
          <w:szCs w:val="36"/>
        </w:rPr>
        <w:t xml:space="preserve"> style.css           </w:t>
      </w:r>
      <w:r>
        <w:rPr>
          <w:rFonts w:ascii="Century" w:hAnsi="Century"/>
          <w:sz w:val="36"/>
          <w:szCs w:val="36"/>
        </w:rPr>
        <w:tab/>
      </w:r>
      <w:r>
        <w:rPr>
          <w:rFonts w:ascii="Century" w:hAnsi="Century"/>
          <w:sz w:val="36"/>
          <w:szCs w:val="36"/>
        </w:rPr>
        <w:tab/>
      </w:r>
      <w:r w:rsidRPr="000048C2">
        <w:rPr>
          <w:rFonts w:ascii="Century" w:hAnsi="Century" w:cs="Times New Roman"/>
          <w:sz w:val="36"/>
          <w:szCs w:val="36"/>
        </w:rPr>
        <w:t>→</w:t>
      </w:r>
      <w:r w:rsidRPr="000048C2">
        <w:rPr>
          <w:rFonts w:ascii="Century" w:hAnsi="Century"/>
          <w:sz w:val="36"/>
          <w:szCs w:val="36"/>
        </w:rPr>
        <w:t xml:space="preserve"> Global styling</w:t>
      </w:r>
    </w:p>
    <w:p w14:paraId="25086948" w14:textId="77777777" w:rsidR="00620E5F" w:rsidRPr="00620E5F" w:rsidRDefault="00620E5F" w:rsidP="00620E5F"/>
    <w:p w14:paraId="7821F8CB" w14:textId="75EBEE2A" w:rsidR="00295C35" w:rsidRDefault="00295C35"/>
    <w:p w14:paraId="771CBA90" w14:textId="242E2984" w:rsidR="000048C2" w:rsidRDefault="000048C2"/>
    <w:p w14:paraId="19FB6288" w14:textId="545456AD" w:rsidR="000048C2" w:rsidRDefault="000048C2"/>
    <w:p w14:paraId="428E1060" w14:textId="5F17116F" w:rsidR="000048C2" w:rsidRDefault="000048C2"/>
    <w:p w14:paraId="1304B202" w14:textId="362DB2AC" w:rsidR="000048C2" w:rsidRDefault="000048C2"/>
    <w:p w14:paraId="122C2FF4" w14:textId="44385159" w:rsidR="000048C2" w:rsidRDefault="000048C2"/>
    <w:p w14:paraId="3F959587" w14:textId="68963FD8" w:rsidR="000048C2" w:rsidRDefault="000048C2"/>
    <w:p w14:paraId="671C3F92" w14:textId="41BFB8C7" w:rsidR="000048C2" w:rsidRDefault="000048C2"/>
    <w:p w14:paraId="732083FB" w14:textId="41741E48" w:rsidR="000048C2" w:rsidRDefault="000048C2"/>
    <w:p w14:paraId="1EBA91CA" w14:textId="7677BFDB" w:rsidR="000048C2" w:rsidRDefault="000048C2"/>
    <w:p w14:paraId="6B082DB7" w14:textId="33CEBABF" w:rsidR="000048C2" w:rsidRDefault="000048C2"/>
    <w:p w14:paraId="1CDEEF34" w14:textId="19F403EF" w:rsidR="000048C2" w:rsidRDefault="000048C2"/>
    <w:p w14:paraId="4147A664" w14:textId="74C71780" w:rsidR="00442A26" w:rsidRDefault="00442A26"/>
    <w:p w14:paraId="14DD8D27" w14:textId="77777777" w:rsidR="00442A26" w:rsidRDefault="00442A26"/>
    <w:p w14:paraId="13A57C4F" w14:textId="77777777" w:rsidR="000048C2" w:rsidRDefault="000048C2"/>
    <w:p w14:paraId="7A2A0E2D" w14:textId="127CCA31" w:rsidR="000048C2" w:rsidRDefault="000048C2" w:rsidP="000048C2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Database Design</w:t>
      </w:r>
    </w:p>
    <w:p w14:paraId="5865760B" w14:textId="476E5F55" w:rsidR="00442A26" w:rsidRDefault="00442A26" w:rsidP="00442A26"/>
    <w:p w14:paraId="704C29D3" w14:textId="34ED7DB6" w:rsidR="00442A26" w:rsidRDefault="00442A26" w:rsidP="00442A26"/>
    <w:p w14:paraId="15FC84EA" w14:textId="77777777" w:rsidR="00442A26" w:rsidRPr="00442A26" w:rsidRDefault="00442A26" w:rsidP="00442A26"/>
    <w:p w14:paraId="2BBBBBF2" w14:textId="5C26075C" w:rsidR="000048C2" w:rsidRDefault="000048C2" w:rsidP="000048C2"/>
    <w:p w14:paraId="39F5317C" w14:textId="0E782C74" w:rsidR="000048C2" w:rsidRDefault="000048C2" w:rsidP="000048C2"/>
    <w:p w14:paraId="334E1FC7" w14:textId="5725F3A0" w:rsidR="000048C2" w:rsidRDefault="000048C2" w:rsidP="000048C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95"/>
        <w:gridCol w:w="5395"/>
      </w:tblGrid>
      <w:tr w:rsidR="000048C2" w14:paraId="01100861" w14:textId="77777777" w:rsidTr="00442A26">
        <w:trPr>
          <w:trHeight w:val="720"/>
        </w:trPr>
        <w:tc>
          <w:tcPr>
            <w:tcW w:w="2500" w:type="pct"/>
            <w:shd w:val="clear" w:color="auto" w:fill="D3EDF9" w:themeFill="accent4" w:themeFillTint="33"/>
            <w:vAlign w:val="center"/>
          </w:tcPr>
          <w:p w14:paraId="7C0653A3" w14:textId="44D57DCD" w:rsidR="000048C2" w:rsidRPr="000048C2" w:rsidRDefault="000048C2" w:rsidP="00442A26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0048C2">
              <w:rPr>
                <w:rFonts w:ascii="Century" w:hAnsi="Century"/>
                <w:b/>
                <w:bCs/>
                <w:sz w:val="36"/>
                <w:szCs w:val="36"/>
              </w:rPr>
              <w:t>Table Name</w:t>
            </w:r>
          </w:p>
        </w:tc>
        <w:tc>
          <w:tcPr>
            <w:tcW w:w="2500" w:type="pct"/>
            <w:shd w:val="clear" w:color="auto" w:fill="D3EDF9" w:themeFill="accent4" w:themeFillTint="33"/>
            <w:vAlign w:val="center"/>
          </w:tcPr>
          <w:p w14:paraId="19C3A14F" w14:textId="188E1404" w:rsidR="000048C2" w:rsidRPr="000048C2" w:rsidRDefault="000048C2" w:rsidP="00442A26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>
              <w:rPr>
                <w:rFonts w:ascii="Century" w:hAnsi="Century"/>
                <w:b/>
                <w:bCs/>
                <w:sz w:val="36"/>
                <w:szCs w:val="36"/>
              </w:rPr>
              <w:t>Description</w:t>
            </w:r>
          </w:p>
        </w:tc>
      </w:tr>
      <w:tr w:rsidR="000048C2" w14:paraId="1BF49631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5F1E18F3" w14:textId="3E22052B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admin_table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20B00676" w14:textId="7E07EE16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Admin credentials and profile</w:t>
            </w:r>
          </w:p>
        </w:tc>
      </w:tr>
      <w:tr w:rsidR="000048C2" w14:paraId="0C813D23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1132878E" w14:textId="1C0B737D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user_table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5A871D70" w14:textId="602E3039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User credentials and profile</w:t>
            </w:r>
          </w:p>
        </w:tc>
      </w:tr>
      <w:tr w:rsidR="000048C2" w14:paraId="3A072CE3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55132D53" w14:textId="02296AFA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products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5BBE992D" w14:textId="710F0BFA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Product details and images</w:t>
            </w:r>
          </w:p>
        </w:tc>
      </w:tr>
      <w:tr w:rsidR="000048C2" w14:paraId="04FD5CBB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4051DCA0" w14:textId="0701AC24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brands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1F89D000" w14:textId="29A1C7E1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Brand metadata</w:t>
            </w:r>
          </w:p>
        </w:tc>
      </w:tr>
      <w:tr w:rsidR="000048C2" w14:paraId="78DA7150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06DB256A" w14:textId="5617DEDA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categories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2036FED2" w14:textId="0E84AE86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Product categories</w:t>
            </w:r>
          </w:p>
        </w:tc>
      </w:tr>
      <w:tr w:rsidR="000048C2" w14:paraId="3C14B34A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6F39FEA6" w14:textId="3B9AF4F5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cart_details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1EEB186C" w14:textId="3BA52E89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Temporary cart items</w:t>
            </w:r>
          </w:p>
        </w:tc>
      </w:tr>
      <w:tr w:rsidR="000048C2" w14:paraId="613B33A9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012EDF60" w14:textId="35753BB7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user_orders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7E3C0FE8" w14:textId="1EB140C1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Finalized orders</w:t>
            </w:r>
          </w:p>
        </w:tc>
      </w:tr>
      <w:tr w:rsidR="000048C2" w14:paraId="3909E9D8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3739D3DB" w14:textId="356576C9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orders_pending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40813CE5" w14:textId="1A556EA4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Orders awaiting confirmation</w:t>
            </w:r>
          </w:p>
        </w:tc>
      </w:tr>
      <w:tr w:rsidR="000048C2" w14:paraId="737E2B11" w14:textId="77777777" w:rsidTr="00442A26">
        <w:trPr>
          <w:trHeight w:val="720"/>
        </w:trPr>
        <w:tc>
          <w:tcPr>
            <w:tcW w:w="2500" w:type="pct"/>
            <w:shd w:val="clear" w:color="auto" w:fill="C8F0FF" w:themeFill="accent6" w:themeFillTint="33"/>
            <w:vAlign w:val="center"/>
          </w:tcPr>
          <w:p w14:paraId="4C5CD657" w14:textId="6738FA9B" w:rsidR="000048C2" w:rsidRPr="000048C2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>
              <w:rPr>
                <w:rFonts w:ascii="Century" w:hAnsi="Century"/>
                <w:sz w:val="36"/>
                <w:szCs w:val="36"/>
              </w:rPr>
              <w:t>user_payments</w:t>
            </w:r>
          </w:p>
        </w:tc>
        <w:tc>
          <w:tcPr>
            <w:tcW w:w="2500" w:type="pct"/>
            <w:shd w:val="clear" w:color="auto" w:fill="C8F0FF" w:themeFill="accent6" w:themeFillTint="33"/>
            <w:vAlign w:val="center"/>
          </w:tcPr>
          <w:p w14:paraId="20979D67" w14:textId="4F1E11A7" w:rsidR="000048C2" w:rsidRPr="00442A26" w:rsidRDefault="00442A26" w:rsidP="00442A26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442A26">
              <w:rPr>
                <w:rFonts w:ascii="Century" w:hAnsi="Century"/>
                <w:sz w:val="36"/>
                <w:szCs w:val="36"/>
              </w:rPr>
              <w:t>Payment records</w:t>
            </w:r>
          </w:p>
        </w:tc>
      </w:tr>
    </w:tbl>
    <w:p w14:paraId="66003543" w14:textId="77777777" w:rsidR="000048C2" w:rsidRPr="000048C2" w:rsidRDefault="000048C2" w:rsidP="000048C2"/>
    <w:p w14:paraId="6CD3ED17" w14:textId="087C6AB9" w:rsidR="00295C35" w:rsidRDefault="00295C35"/>
    <w:p w14:paraId="2816FC2C" w14:textId="14D4E9F8" w:rsidR="00442A26" w:rsidRDefault="00442A26"/>
    <w:p w14:paraId="47209B98" w14:textId="48FE0184" w:rsidR="00442A26" w:rsidRDefault="00442A26"/>
    <w:p w14:paraId="538D02FD" w14:textId="45BCF6FF" w:rsidR="00442A26" w:rsidRDefault="00442A26"/>
    <w:p w14:paraId="7D5C5F1D" w14:textId="5BB9CA81" w:rsidR="00442A26" w:rsidRDefault="00442A26"/>
    <w:p w14:paraId="019A9128" w14:textId="21BF5A4A" w:rsidR="00442A26" w:rsidRDefault="00442A26"/>
    <w:p w14:paraId="44F7898C" w14:textId="67649BD5" w:rsidR="00442A26" w:rsidRDefault="00442A26"/>
    <w:p w14:paraId="4D6DE46A" w14:textId="0BE09C90" w:rsidR="00442A26" w:rsidRDefault="00442A26"/>
    <w:p w14:paraId="42E302ED" w14:textId="5DF33639" w:rsidR="00442A26" w:rsidRDefault="00442A26"/>
    <w:p w14:paraId="5674156D" w14:textId="3E66E5F1" w:rsidR="009A6DD6" w:rsidRDefault="009A6DD6"/>
    <w:p w14:paraId="0C90253F" w14:textId="10F19B6F" w:rsidR="009A6DD6" w:rsidRDefault="009A6DD6"/>
    <w:p w14:paraId="1FE4B7FC" w14:textId="2472FD0A" w:rsidR="009A6DD6" w:rsidRDefault="009A6DD6"/>
    <w:p w14:paraId="6A622ED7" w14:textId="53ABCF83" w:rsidR="009A6DD6" w:rsidRDefault="009A6DD6"/>
    <w:p w14:paraId="0144B387" w14:textId="77777777" w:rsidR="009A6DD6" w:rsidRDefault="009A6DD6"/>
    <w:p w14:paraId="3780A323" w14:textId="25513040" w:rsidR="00442A26" w:rsidRDefault="00442A26" w:rsidP="00442A2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Key Functional Modules</w:t>
      </w:r>
    </w:p>
    <w:p w14:paraId="36B4DBD8" w14:textId="5362CA14" w:rsidR="00442A26" w:rsidRDefault="00442A26" w:rsidP="00442A26"/>
    <w:p w14:paraId="16F56FA6" w14:textId="43A7FAD7" w:rsidR="00442A26" w:rsidRDefault="00442A26" w:rsidP="00442A26">
      <w:pPr>
        <w:spacing w:line="360" w:lineRule="auto"/>
      </w:pPr>
    </w:p>
    <w:p w14:paraId="64C5F9CE" w14:textId="77777777" w:rsidR="009A6DD6" w:rsidRDefault="009A6DD6" w:rsidP="00442A26">
      <w:pPr>
        <w:spacing w:line="360" w:lineRule="auto"/>
      </w:pPr>
    </w:p>
    <w:p w14:paraId="727DC4C9" w14:textId="77777777" w:rsidR="009A6DD6" w:rsidRDefault="009A6DD6" w:rsidP="009A6DD6">
      <w:pPr>
        <w:spacing w:line="360" w:lineRule="auto"/>
        <w:ind w:left="720"/>
      </w:pPr>
    </w:p>
    <w:p w14:paraId="57EC44C9" w14:textId="41013BB5" w:rsidR="00442A26" w:rsidRPr="00442A26" w:rsidRDefault="00442A26" w:rsidP="009A6DD6">
      <w:pPr>
        <w:pStyle w:val="Heading3"/>
        <w:spacing w:line="360" w:lineRule="auto"/>
        <w:ind w:left="720"/>
        <w:jc w:val="left"/>
        <w:rPr>
          <w:rFonts w:ascii="Century" w:hAnsi="Century"/>
          <w:b/>
          <w:bCs/>
        </w:rPr>
      </w:pPr>
      <w:r>
        <w:rPr>
          <w:rFonts w:ascii="Century" w:hAnsi="Century"/>
          <w:b/>
          <w:bCs/>
        </w:rPr>
        <w:t>Admin Panel</w:t>
      </w:r>
    </w:p>
    <w:p w14:paraId="4665BB73" w14:textId="6DC5A265" w:rsidR="00442A26" w:rsidRPr="00442A26" w:rsidRDefault="00442A26" w:rsidP="009A6DD6">
      <w:pPr>
        <w:pStyle w:val="ListParagraph"/>
        <w:numPr>
          <w:ilvl w:val="0"/>
          <w:numId w:val="5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Login/Logout/Registration</w:t>
      </w:r>
    </w:p>
    <w:p w14:paraId="51F3EBA9" w14:textId="4015C907" w:rsidR="00442A26" w:rsidRPr="00442A26" w:rsidRDefault="00442A26" w:rsidP="009A6DD6">
      <w:pPr>
        <w:pStyle w:val="ListParagraph"/>
        <w:numPr>
          <w:ilvl w:val="0"/>
          <w:numId w:val="5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Insert/Edit/Delete Products, Brands, Categories</w:t>
      </w:r>
    </w:p>
    <w:p w14:paraId="76767E56" w14:textId="7651F3C1" w:rsidR="00442A26" w:rsidRPr="00442A26" w:rsidRDefault="00442A26" w:rsidP="009A6DD6">
      <w:pPr>
        <w:pStyle w:val="ListParagraph"/>
        <w:numPr>
          <w:ilvl w:val="0"/>
          <w:numId w:val="5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View/Delete Orders, Payments, Users</w:t>
      </w:r>
    </w:p>
    <w:p w14:paraId="137E63A9" w14:textId="069B0B73" w:rsidR="00442A26" w:rsidRDefault="00442A26" w:rsidP="009A6DD6">
      <w:pPr>
        <w:spacing w:line="360" w:lineRule="auto"/>
        <w:ind w:left="720"/>
        <w:rPr>
          <w:rFonts w:ascii="Century" w:hAnsi="Century"/>
          <w:sz w:val="36"/>
          <w:szCs w:val="36"/>
        </w:rPr>
      </w:pPr>
    </w:p>
    <w:p w14:paraId="0512F274" w14:textId="77777777" w:rsidR="009A6DD6" w:rsidRPr="00442A26" w:rsidRDefault="009A6DD6" w:rsidP="009A6DD6">
      <w:pPr>
        <w:spacing w:line="360" w:lineRule="auto"/>
        <w:ind w:left="720"/>
        <w:rPr>
          <w:rFonts w:ascii="Century" w:hAnsi="Century"/>
          <w:sz w:val="36"/>
          <w:szCs w:val="36"/>
        </w:rPr>
      </w:pPr>
    </w:p>
    <w:p w14:paraId="7BA43FCF" w14:textId="675C6DB0" w:rsidR="00442A26" w:rsidRPr="00442A26" w:rsidRDefault="00442A26" w:rsidP="009A6DD6">
      <w:pPr>
        <w:spacing w:line="360" w:lineRule="auto"/>
        <w:ind w:left="720"/>
        <w:rPr>
          <w:rFonts w:ascii="Century" w:hAnsi="Century"/>
          <w:b/>
          <w:bCs/>
          <w:sz w:val="36"/>
          <w:szCs w:val="36"/>
        </w:rPr>
      </w:pPr>
      <w:r w:rsidRPr="00442A26">
        <w:rPr>
          <w:rFonts w:ascii="Century" w:hAnsi="Century"/>
          <w:b/>
          <w:bCs/>
          <w:sz w:val="36"/>
          <w:szCs w:val="36"/>
        </w:rPr>
        <w:t>User Side</w:t>
      </w:r>
    </w:p>
    <w:p w14:paraId="33EFFA1C" w14:textId="2736C75E" w:rsidR="00442A26" w:rsidRPr="00442A26" w:rsidRDefault="00442A26" w:rsidP="009A6DD6">
      <w:pPr>
        <w:pStyle w:val="ListParagraph"/>
        <w:numPr>
          <w:ilvl w:val="0"/>
          <w:numId w:val="6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Registration/Login/Profile Management</w:t>
      </w:r>
    </w:p>
    <w:p w14:paraId="7B8B3AD6" w14:textId="6D14B0ED" w:rsidR="00442A26" w:rsidRPr="00442A26" w:rsidRDefault="00442A26" w:rsidP="009A6DD6">
      <w:pPr>
        <w:pStyle w:val="ListParagraph"/>
        <w:numPr>
          <w:ilvl w:val="0"/>
          <w:numId w:val="6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Product Browsing and Search</w:t>
      </w:r>
    </w:p>
    <w:p w14:paraId="4DD460D1" w14:textId="5C4BD20E" w:rsidR="00442A26" w:rsidRPr="00442A26" w:rsidRDefault="00442A26" w:rsidP="009A6DD6">
      <w:pPr>
        <w:pStyle w:val="ListParagraph"/>
        <w:numPr>
          <w:ilvl w:val="0"/>
          <w:numId w:val="6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Cart Management and Checkout</w:t>
      </w:r>
    </w:p>
    <w:p w14:paraId="63C63C96" w14:textId="7FC4D417" w:rsidR="00442A26" w:rsidRPr="00442A26" w:rsidRDefault="00442A26" w:rsidP="009A6DD6">
      <w:pPr>
        <w:pStyle w:val="ListParagraph"/>
        <w:numPr>
          <w:ilvl w:val="0"/>
          <w:numId w:val="6"/>
        </w:numPr>
        <w:spacing w:line="360" w:lineRule="auto"/>
        <w:ind w:left="1440"/>
        <w:rPr>
          <w:rFonts w:ascii="Century" w:hAnsi="Century"/>
          <w:sz w:val="36"/>
          <w:szCs w:val="36"/>
        </w:rPr>
      </w:pPr>
      <w:r w:rsidRPr="00442A26">
        <w:rPr>
          <w:rFonts w:ascii="Century" w:hAnsi="Century"/>
          <w:sz w:val="36"/>
          <w:szCs w:val="36"/>
        </w:rPr>
        <w:t>Order History and Payment Confirmation</w:t>
      </w:r>
    </w:p>
    <w:p w14:paraId="3D097BF4" w14:textId="480D9289" w:rsidR="00442A26" w:rsidRDefault="00442A26" w:rsidP="00442A26"/>
    <w:p w14:paraId="4BBB6730" w14:textId="6F7278F9" w:rsidR="00442A26" w:rsidRDefault="00442A26" w:rsidP="00442A26"/>
    <w:p w14:paraId="39716184" w14:textId="4DB6CD42" w:rsidR="00442A26" w:rsidRDefault="00442A26" w:rsidP="00442A26"/>
    <w:p w14:paraId="066AF1C0" w14:textId="77777777" w:rsidR="00442A26" w:rsidRDefault="00442A26" w:rsidP="009A6DD6">
      <w:pPr>
        <w:pStyle w:val="Heading2"/>
        <w:jc w:val="left"/>
        <w:rPr>
          <w:rFonts w:ascii="Cascadia Code" w:hAnsi="Cascadia Code" w:cs="Cascadia Code"/>
        </w:rPr>
      </w:pPr>
    </w:p>
    <w:p w14:paraId="6EB008DA" w14:textId="77777777" w:rsidR="00442A26" w:rsidRDefault="00442A26" w:rsidP="00442A26">
      <w:pPr>
        <w:pStyle w:val="Heading2"/>
        <w:rPr>
          <w:rFonts w:ascii="Cascadia Code" w:hAnsi="Cascadia Code" w:cs="Cascadia Code"/>
        </w:rPr>
      </w:pPr>
    </w:p>
    <w:p w14:paraId="14F4C741" w14:textId="77777777" w:rsidR="00442A26" w:rsidRDefault="00442A26" w:rsidP="00442A26">
      <w:pPr>
        <w:pStyle w:val="Heading2"/>
        <w:rPr>
          <w:rFonts w:ascii="Cascadia Code" w:hAnsi="Cascadia Code" w:cs="Cascadia Code"/>
        </w:rPr>
      </w:pPr>
    </w:p>
    <w:p w14:paraId="78ED41AD" w14:textId="1A0D47C1" w:rsidR="00442A26" w:rsidRDefault="00442A26" w:rsidP="00442A2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Code Highlights</w:t>
      </w:r>
    </w:p>
    <w:p w14:paraId="0A866A85" w14:textId="77777777" w:rsidR="009A6DD6" w:rsidRPr="009A6DD6" w:rsidRDefault="009A6DD6" w:rsidP="009A6DD6"/>
    <w:p w14:paraId="2054E751" w14:textId="743AD9A7" w:rsidR="00442A26" w:rsidRDefault="00442A26" w:rsidP="00442A26"/>
    <w:p w14:paraId="7B2FA5CA" w14:textId="4E759D9F" w:rsidR="00442A26" w:rsidRPr="009A6DD6" w:rsidRDefault="00442A26" w:rsidP="00442A26">
      <w:pPr>
        <w:pStyle w:val="NormalWeb"/>
        <w:numPr>
          <w:ilvl w:val="0"/>
          <w:numId w:val="8"/>
        </w:numPr>
        <w:spacing w:line="360" w:lineRule="auto"/>
        <w:rPr>
          <w:rFonts w:ascii="Century" w:hAnsi="Century"/>
          <w:i/>
          <w:iCs/>
          <w:sz w:val="36"/>
          <w:szCs w:val="36"/>
        </w:rPr>
      </w:pPr>
      <w:r w:rsidRPr="009A6DD6">
        <w:rPr>
          <w:rStyle w:val="Strong"/>
          <w:rFonts w:ascii="Century" w:hAnsi="Century"/>
          <w:b w:val="0"/>
          <w:bCs w:val="0"/>
          <w:sz w:val="36"/>
          <w:szCs w:val="36"/>
        </w:rPr>
        <w:t>Modular Includes</w:t>
      </w:r>
      <w:r w:rsidRPr="009A6DD6">
        <w:rPr>
          <w:rFonts w:ascii="Century" w:hAnsi="Century"/>
          <w:sz w:val="36"/>
          <w:szCs w:val="36"/>
        </w:rPr>
        <w:t xml:space="preserve">: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connect.php</w:t>
      </w:r>
      <w:r w:rsidRPr="009A6DD6">
        <w:rPr>
          <w:rFonts w:ascii="Century" w:hAnsi="Century"/>
          <w:i/>
          <w:iCs/>
          <w:sz w:val="36"/>
          <w:szCs w:val="36"/>
        </w:rPr>
        <w:t xml:space="preserve">,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common_function.php</w:t>
      </w:r>
      <w:r w:rsidRPr="009A6DD6">
        <w:rPr>
          <w:rFonts w:ascii="Century" w:hAnsi="Century"/>
          <w:i/>
          <w:iCs/>
          <w:sz w:val="36"/>
          <w:szCs w:val="36"/>
        </w:rPr>
        <w:t xml:space="preserve">,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footer.php</w:t>
      </w:r>
    </w:p>
    <w:p w14:paraId="6DF83070" w14:textId="112CB51B" w:rsidR="00442A26" w:rsidRPr="009A6DD6" w:rsidRDefault="00442A26" w:rsidP="00442A26">
      <w:pPr>
        <w:pStyle w:val="NormalWeb"/>
        <w:numPr>
          <w:ilvl w:val="0"/>
          <w:numId w:val="8"/>
        </w:numPr>
        <w:spacing w:line="360" w:lineRule="auto"/>
        <w:rPr>
          <w:rFonts w:ascii="Century" w:hAnsi="Century"/>
          <w:i/>
          <w:iCs/>
          <w:sz w:val="36"/>
          <w:szCs w:val="36"/>
        </w:rPr>
      </w:pPr>
      <w:r w:rsidRPr="009A6DD6">
        <w:rPr>
          <w:rStyle w:val="Strong"/>
          <w:rFonts w:ascii="Century" w:hAnsi="Century"/>
          <w:b w:val="0"/>
          <w:bCs w:val="0"/>
          <w:sz w:val="36"/>
          <w:szCs w:val="36"/>
        </w:rPr>
        <w:t>Reusable Functions</w:t>
      </w:r>
      <w:r w:rsidRPr="009A6DD6">
        <w:rPr>
          <w:rFonts w:ascii="Century" w:hAnsi="Century"/>
          <w:sz w:val="36"/>
          <w:szCs w:val="36"/>
        </w:rPr>
        <w:t xml:space="preserve">: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getProducts()</w:t>
      </w:r>
      <w:r w:rsidRPr="009A6DD6">
        <w:rPr>
          <w:rFonts w:ascii="Century" w:hAnsi="Century"/>
          <w:i/>
          <w:iCs/>
          <w:sz w:val="36"/>
          <w:szCs w:val="36"/>
        </w:rPr>
        <w:t xml:space="preserve">,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cartItems()</w:t>
      </w:r>
      <w:r w:rsidRPr="009A6DD6">
        <w:rPr>
          <w:rFonts w:ascii="Century" w:hAnsi="Century"/>
          <w:i/>
          <w:iCs/>
          <w:sz w:val="36"/>
          <w:szCs w:val="36"/>
        </w:rPr>
        <w:t xml:space="preserve">,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cartTotalPrice()</w:t>
      </w:r>
    </w:p>
    <w:p w14:paraId="656734D7" w14:textId="7B2C8633" w:rsidR="00442A26" w:rsidRPr="009A6DD6" w:rsidRDefault="00442A26" w:rsidP="00442A26">
      <w:pPr>
        <w:pStyle w:val="NormalWeb"/>
        <w:numPr>
          <w:ilvl w:val="0"/>
          <w:numId w:val="8"/>
        </w:numPr>
        <w:spacing w:line="360" w:lineRule="auto"/>
        <w:rPr>
          <w:rFonts w:ascii="Century" w:hAnsi="Century"/>
          <w:i/>
          <w:iCs/>
          <w:sz w:val="36"/>
          <w:szCs w:val="36"/>
        </w:rPr>
      </w:pPr>
      <w:r w:rsidRPr="009A6DD6">
        <w:rPr>
          <w:rStyle w:val="Strong"/>
          <w:rFonts w:ascii="Century" w:hAnsi="Century"/>
          <w:b w:val="0"/>
          <w:bCs w:val="0"/>
          <w:sz w:val="36"/>
          <w:szCs w:val="36"/>
        </w:rPr>
        <w:t>Secure Auth</w:t>
      </w:r>
      <w:r w:rsidRPr="009A6DD6">
        <w:rPr>
          <w:rFonts w:ascii="Century" w:hAnsi="Century"/>
          <w:sz w:val="36"/>
          <w:szCs w:val="36"/>
        </w:rPr>
        <w:t xml:space="preserve">: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password_hash()</w:t>
      </w:r>
      <w:r w:rsidRPr="009A6DD6">
        <w:rPr>
          <w:rFonts w:ascii="Century" w:hAnsi="Century"/>
          <w:i/>
          <w:iCs/>
          <w:sz w:val="36"/>
          <w:szCs w:val="36"/>
        </w:rPr>
        <w:t xml:space="preserve"> and </w:t>
      </w:r>
      <w:r w:rsidRPr="009A6DD6">
        <w:rPr>
          <w:rStyle w:val="HTMLCode"/>
          <w:rFonts w:ascii="Century" w:hAnsi="Century"/>
          <w:i/>
          <w:iCs/>
          <w:sz w:val="36"/>
          <w:szCs w:val="36"/>
        </w:rPr>
        <w:t>password_verify()</w:t>
      </w:r>
    </w:p>
    <w:p w14:paraId="43631B8F" w14:textId="762557F9" w:rsidR="00442A26" w:rsidRPr="009A6DD6" w:rsidRDefault="00442A26" w:rsidP="00442A26">
      <w:pPr>
        <w:pStyle w:val="NormalWeb"/>
        <w:numPr>
          <w:ilvl w:val="0"/>
          <w:numId w:val="8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Style w:val="Strong"/>
          <w:rFonts w:ascii="Century" w:hAnsi="Century"/>
          <w:b w:val="0"/>
          <w:bCs w:val="0"/>
          <w:sz w:val="36"/>
          <w:szCs w:val="36"/>
        </w:rPr>
        <w:t>Dynamic UI</w:t>
      </w:r>
      <w:r w:rsidRPr="009A6DD6">
        <w:rPr>
          <w:rFonts w:ascii="Century" w:hAnsi="Century"/>
          <w:b/>
          <w:bCs/>
          <w:sz w:val="36"/>
          <w:szCs w:val="36"/>
        </w:rPr>
        <w:t>:</w:t>
      </w:r>
      <w:r w:rsidRPr="009A6DD6">
        <w:rPr>
          <w:rFonts w:ascii="Century" w:hAnsi="Century"/>
          <w:sz w:val="36"/>
          <w:szCs w:val="36"/>
        </w:rPr>
        <w:t xml:space="preserve"> </w:t>
      </w:r>
      <w:r w:rsidRPr="009A6DD6">
        <w:rPr>
          <w:rFonts w:ascii="Century" w:hAnsi="Century"/>
          <w:i/>
          <w:iCs/>
          <w:sz w:val="36"/>
          <w:szCs w:val="36"/>
        </w:rPr>
        <w:t>Bootstrap cards, modals, and responsive tables</w:t>
      </w:r>
    </w:p>
    <w:p w14:paraId="179AB5E4" w14:textId="4C17C360" w:rsidR="009A6DD6" w:rsidRPr="009A6DD6" w:rsidRDefault="00442A26" w:rsidP="009A6DD6">
      <w:pPr>
        <w:pStyle w:val="NormalWeb"/>
        <w:numPr>
          <w:ilvl w:val="0"/>
          <w:numId w:val="8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Style w:val="Strong"/>
          <w:rFonts w:ascii="Century" w:hAnsi="Century"/>
          <w:b w:val="0"/>
          <w:bCs w:val="0"/>
          <w:sz w:val="36"/>
          <w:szCs w:val="36"/>
        </w:rPr>
        <w:t>Session Handling</w:t>
      </w:r>
      <w:r w:rsidRPr="009A6DD6">
        <w:rPr>
          <w:rFonts w:ascii="Century" w:hAnsi="Century"/>
          <w:sz w:val="36"/>
          <w:szCs w:val="36"/>
        </w:rPr>
        <w:t xml:space="preserve">: </w:t>
      </w:r>
      <w:r w:rsidRPr="009A6DD6">
        <w:rPr>
          <w:rFonts w:ascii="Century" w:hAnsi="Century"/>
          <w:i/>
          <w:iCs/>
          <w:sz w:val="36"/>
          <w:szCs w:val="36"/>
        </w:rPr>
        <w:t>Role-based access and redirects</w:t>
      </w:r>
    </w:p>
    <w:p w14:paraId="10BCC399" w14:textId="61B114A8" w:rsidR="00442A26" w:rsidRDefault="00442A26" w:rsidP="00442A26"/>
    <w:p w14:paraId="456BE6F6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1870069E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725F3A0A" w14:textId="0D628AB5" w:rsidR="00442A26" w:rsidRDefault="009A6DD6" w:rsidP="009A6DD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Security Measures</w:t>
      </w:r>
    </w:p>
    <w:p w14:paraId="141E4A1F" w14:textId="1CBA8C1B" w:rsidR="009A6DD6" w:rsidRDefault="009A6DD6" w:rsidP="009A6DD6"/>
    <w:p w14:paraId="3B9D9DD5" w14:textId="77777777" w:rsidR="009A6DD6" w:rsidRPr="009A6DD6" w:rsidRDefault="009A6DD6" w:rsidP="009A6DD6"/>
    <w:p w14:paraId="4DE79126" w14:textId="47B84DA0" w:rsidR="00442A26" w:rsidRDefault="00442A26" w:rsidP="00442A26"/>
    <w:p w14:paraId="6FDB855F" w14:textId="62A2CD29" w:rsidR="009A6DD6" w:rsidRPr="009A6DD6" w:rsidRDefault="009A6DD6" w:rsidP="009A6DD6">
      <w:pPr>
        <w:pStyle w:val="NormalWeb"/>
        <w:numPr>
          <w:ilvl w:val="0"/>
          <w:numId w:val="9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 xml:space="preserve">Passwords stored using </w:t>
      </w:r>
      <w:r w:rsidRPr="009A6DD6">
        <w:rPr>
          <w:rStyle w:val="HTMLCode"/>
          <w:rFonts w:ascii="Century" w:hAnsi="Century"/>
          <w:sz w:val="36"/>
          <w:szCs w:val="36"/>
        </w:rPr>
        <w:t>password_hash()</w:t>
      </w:r>
    </w:p>
    <w:p w14:paraId="5398846C" w14:textId="1AA59A34" w:rsidR="009A6DD6" w:rsidRPr="009A6DD6" w:rsidRDefault="009A6DD6" w:rsidP="009A6DD6">
      <w:pPr>
        <w:pStyle w:val="NormalWeb"/>
        <w:numPr>
          <w:ilvl w:val="0"/>
          <w:numId w:val="9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 xml:space="preserve">Login verification with </w:t>
      </w:r>
      <w:r w:rsidRPr="009A6DD6">
        <w:rPr>
          <w:rStyle w:val="HTMLCode"/>
          <w:rFonts w:ascii="Century" w:hAnsi="Century"/>
          <w:sz w:val="36"/>
          <w:szCs w:val="36"/>
        </w:rPr>
        <w:t>password_verify()</w:t>
      </w:r>
    </w:p>
    <w:p w14:paraId="1D1D0744" w14:textId="5E197D7A" w:rsidR="009A6DD6" w:rsidRPr="009A6DD6" w:rsidRDefault="009A6DD6" w:rsidP="009A6DD6">
      <w:pPr>
        <w:pStyle w:val="NormalWeb"/>
        <w:numPr>
          <w:ilvl w:val="0"/>
          <w:numId w:val="9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Session-based access control for admin and users</w:t>
      </w:r>
    </w:p>
    <w:p w14:paraId="7DAC81FC" w14:textId="42BC017D" w:rsidR="009A6DD6" w:rsidRDefault="009A6DD6" w:rsidP="009A6DD6">
      <w:pPr>
        <w:pStyle w:val="NormalWeb"/>
        <w:numPr>
          <w:ilvl w:val="0"/>
          <w:numId w:val="9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Input validation and SQL query sanitization</w:t>
      </w:r>
    </w:p>
    <w:p w14:paraId="74F64655" w14:textId="26F528C3" w:rsidR="009A6DD6" w:rsidRDefault="009A6DD6" w:rsidP="009A6DD6">
      <w:pPr>
        <w:pStyle w:val="NormalWeb"/>
        <w:spacing w:line="360" w:lineRule="auto"/>
        <w:rPr>
          <w:rFonts w:ascii="Century" w:hAnsi="Century"/>
          <w:sz w:val="36"/>
          <w:szCs w:val="36"/>
        </w:rPr>
      </w:pPr>
    </w:p>
    <w:p w14:paraId="24A83356" w14:textId="3233BC32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05C79013" w14:textId="77777777" w:rsidR="009A6DD6" w:rsidRPr="009A6DD6" w:rsidRDefault="009A6DD6" w:rsidP="009A6DD6"/>
    <w:p w14:paraId="30AB7045" w14:textId="7E86F638" w:rsidR="009A6DD6" w:rsidRDefault="009A6DD6" w:rsidP="009A6DD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Testing and Validation</w:t>
      </w:r>
    </w:p>
    <w:p w14:paraId="21B861C1" w14:textId="398AEFFF" w:rsidR="009A6DD6" w:rsidRDefault="009A6DD6" w:rsidP="009A6DD6"/>
    <w:p w14:paraId="2225E889" w14:textId="28BCCCCC" w:rsidR="009A6DD6" w:rsidRDefault="009A6DD6" w:rsidP="009A6DD6"/>
    <w:p w14:paraId="6E096E78" w14:textId="77777777" w:rsidR="009A6DD6" w:rsidRDefault="009A6DD6" w:rsidP="009A6DD6"/>
    <w:p w14:paraId="7E1976C5" w14:textId="28DBA281" w:rsidR="009A6DD6" w:rsidRPr="009A6DD6" w:rsidRDefault="009A6DD6" w:rsidP="009A6DD6">
      <w:pPr>
        <w:pStyle w:val="NormalWeb"/>
        <w:numPr>
          <w:ilvl w:val="0"/>
          <w:numId w:val="10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Manual testing of all modules</w:t>
      </w:r>
    </w:p>
    <w:p w14:paraId="31EE4D84" w14:textId="0CF606C2" w:rsidR="009A6DD6" w:rsidRPr="009A6DD6" w:rsidRDefault="009A6DD6" w:rsidP="009A6DD6">
      <w:pPr>
        <w:pStyle w:val="NormalWeb"/>
        <w:numPr>
          <w:ilvl w:val="0"/>
          <w:numId w:val="10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SQL query validation</w:t>
      </w:r>
    </w:p>
    <w:p w14:paraId="1E2094CD" w14:textId="556DF66D" w:rsidR="009A6DD6" w:rsidRPr="009A6DD6" w:rsidRDefault="009A6DD6" w:rsidP="009A6DD6">
      <w:pPr>
        <w:pStyle w:val="NormalWeb"/>
        <w:numPr>
          <w:ilvl w:val="0"/>
          <w:numId w:val="10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UI responsiveness across devices</w:t>
      </w:r>
    </w:p>
    <w:p w14:paraId="5EA53364" w14:textId="53EEEE6F" w:rsidR="009A6DD6" w:rsidRDefault="009A6DD6" w:rsidP="009A6DD6">
      <w:pPr>
        <w:pStyle w:val="NormalWeb"/>
        <w:numPr>
          <w:ilvl w:val="0"/>
          <w:numId w:val="10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Edge case handling (empty cart, invalid login, duplicate entries)</w:t>
      </w:r>
    </w:p>
    <w:p w14:paraId="6B60F47F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7C770EFD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46241020" w14:textId="7ADFF2EB" w:rsidR="009A6DD6" w:rsidRDefault="009A6DD6" w:rsidP="009A6DD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 Challenges Faced</w:t>
      </w:r>
    </w:p>
    <w:p w14:paraId="60CDD25C" w14:textId="77777777" w:rsidR="009A6DD6" w:rsidRPr="009A6DD6" w:rsidRDefault="009A6DD6" w:rsidP="009A6DD6"/>
    <w:p w14:paraId="49B15AE0" w14:textId="33F81041" w:rsidR="009A6DD6" w:rsidRDefault="009A6DD6" w:rsidP="009A6DD6"/>
    <w:p w14:paraId="4E944F06" w14:textId="2AA888F9" w:rsidR="009A6DD6" w:rsidRDefault="009A6DD6" w:rsidP="009A6DD6"/>
    <w:p w14:paraId="7CA515AF" w14:textId="4DE5DAEF" w:rsidR="009A6DD6" w:rsidRPr="009A6DD6" w:rsidRDefault="009A6DD6" w:rsidP="009A6DD6">
      <w:pPr>
        <w:pStyle w:val="NormalWeb"/>
        <w:numPr>
          <w:ilvl w:val="0"/>
          <w:numId w:val="11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Ensuring modularity and reusability in PHP</w:t>
      </w:r>
    </w:p>
    <w:p w14:paraId="643DD408" w14:textId="060CD95F" w:rsidR="009A6DD6" w:rsidRPr="009A6DD6" w:rsidRDefault="009A6DD6" w:rsidP="009A6DD6">
      <w:pPr>
        <w:pStyle w:val="NormalWeb"/>
        <w:numPr>
          <w:ilvl w:val="0"/>
          <w:numId w:val="11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Handling session timeouts and redirects</w:t>
      </w:r>
    </w:p>
    <w:p w14:paraId="32FC21AE" w14:textId="35FBBD1F" w:rsidR="009A6DD6" w:rsidRPr="009A6DD6" w:rsidRDefault="009A6DD6" w:rsidP="009A6DD6">
      <w:pPr>
        <w:pStyle w:val="NormalWeb"/>
        <w:numPr>
          <w:ilvl w:val="0"/>
          <w:numId w:val="11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Designing a normalized yet flexible schema</w:t>
      </w:r>
    </w:p>
    <w:p w14:paraId="0DA4E3D6" w14:textId="15931D2A" w:rsidR="009A6DD6" w:rsidRPr="009A6DD6" w:rsidRDefault="009A6DD6" w:rsidP="009A6DD6">
      <w:pPr>
        <w:pStyle w:val="NormalWeb"/>
        <w:numPr>
          <w:ilvl w:val="0"/>
          <w:numId w:val="11"/>
        </w:numPr>
        <w:spacing w:line="360" w:lineRule="auto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Responsive UI across screen sizes and browsers</w:t>
      </w:r>
    </w:p>
    <w:p w14:paraId="1E9B9299" w14:textId="77777777" w:rsidR="009A6DD6" w:rsidRPr="009A6DD6" w:rsidRDefault="009A6DD6" w:rsidP="009A6DD6"/>
    <w:p w14:paraId="31068953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77DA5DFE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4336A584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06456BB1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0FF9A28C" w14:textId="4C919DBF" w:rsidR="009A6DD6" w:rsidRDefault="009A6DD6" w:rsidP="009A6DD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 Future Scope</w:t>
      </w:r>
    </w:p>
    <w:p w14:paraId="095D7B90" w14:textId="6259E840" w:rsidR="009A6DD6" w:rsidRDefault="009A6DD6" w:rsidP="009A6DD6"/>
    <w:p w14:paraId="2E2FCE25" w14:textId="7B0434AF" w:rsidR="009A6DD6" w:rsidRDefault="009A6DD6" w:rsidP="009A6DD6"/>
    <w:p w14:paraId="27F6807D" w14:textId="77777777" w:rsidR="009A6DD6" w:rsidRPr="009A6DD6" w:rsidRDefault="009A6DD6" w:rsidP="009A6DD6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" w:eastAsia="Times New Roman" w:hAnsi="Century" w:cs="Times New Roman"/>
          <w:sz w:val="36"/>
          <w:szCs w:val="36"/>
        </w:rPr>
      </w:pPr>
      <w:r w:rsidRPr="009A6DD6">
        <w:rPr>
          <w:rFonts w:ascii="Century" w:eastAsia="Times New Roman" w:hAnsi="Century" w:cs="Times New Roman"/>
          <w:sz w:val="36"/>
          <w:szCs w:val="36"/>
        </w:rPr>
        <w:t>Integrate payment gateway (Stripe, PayPal)</w:t>
      </w:r>
    </w:p>
    <w:p w14:paraId="36AC0FB5" w14:textId="77777777" w:rsidR="009A6DD6" w:rsidRPr="009A6DD6" w:rsidRDefault="009A6DD6" w:rsidP="009A6DD6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" w:eastAsia="Times New Roman" w:hAnsi="Century" w:cs="Times New Roman"/>
          <w:sz w:val="36"/>
          <w:szCs w:val="36"/>
        </w:rPr>
      </w:pPr>
      <w:r w:rsidRPr="009A6DD6">
        <w:rPr>
          <w:rFonts w:ascii="Century" w:eastAsia="Times New Roman" w:hAnsi="Century" w:cs="Times New Roman"/>
          <w:sz w:val="36"/>
          <w:szCs w:val="36"/>
        </w:rPr>
        <w:t>Add product reviews and ratings</w:t>
      </w:r>
    </w:p>
    <w:p w14:paraId="01E3537F" w14:textId="77777777" w:rsidR="009A6DD6" w:rsidRPr="009A6DD6" w:rsidRDefault="009A6DD6" w:rsidP="009A6DD6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" w:eastAsia="Times New Roman" w:hAnsi="Century" w:cs="Times New Roman"/>
          <w:sz w:val="36"/>
          <w:szCs w:val="36"/>
        </w:rPr>
      </w:pPr>
      <w:r w:rsidRPr="009A6DD6">
        <w:rPr>
          <w:rFonts w:ascii="Century" w:eastAsia="Times New Roman" w:hAnsi="Century" w:cs="Times New Roman"/>
          <w:sz w:val="36"/>
          <w:szCs w:val="36"/>
        </w:rPr>
        <w:t>Implement RESTful API for mobile apps</w:t>
      </w:r>
    </w:p>
    <w:p w14:paraId="0906E038" w14:textId="77777777" w:rsidR="009A6DD6" w:rsidRPr="009A6DD6" w:rsidRDefault="009A6DD6" w:rsidP="009A6DD6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" w:eastAsia="Times New Roman" w:hAnsi="Century" w:cs="Times New Roman"/>
          <w:sz w:val="36"/>
          <w:szCs w:val="36"/>
        </w:rPr>
      </w:pPr>
      <w:r w:rsidRPr="009A6DD6">
        <w:rPr>
          <w:rFonts w:ascii="Century" w:eastAsia="Times New Roman" w:hAnsi="Century" w:cs="Times New Roman"/>
          <w:sz w:val="36"/>
          <w:szCs w:val="36"/>
        </w:rPr>
        <w:t>Enhance security with CSRF tokens and CAPTCHA</w:t>
      </w:r>
    </w:p>
    <w:p w14:paraId="67D476D8" w14:textId="77777777" w:rsidR="009A6DD6" w:rsidRPr="009A6DD6" w:rsidRDefault="009A6DD6" w:rsidP="009A6DD6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" w:eastAsia="Times New Roman" w:hAnsi="Century" w:cs="Times New Roman"/>
          <w:sz w:val="36"/>
          <w:szCs w:val="36"/>
        </w:rPr>
      </w:pPr>
      <w:r w:rsidRPr="009A6DD6">
        <w:rPr>
          <w:rFonts w:ascii="Century" w:eastAsia="Times New Roman" w:hAnsi="Century" w:cs="Times New Roman"/>
          <w:sz w:val="36"/>
          <w:szCs w:val="36"/>
        </w:rPr>
        <w:t>Add analytics dashboard for admin</w:t>
      </w:r>
    </w:p>
    <w:p w14:paraId="1402A32F" w14:textId="77777777" w:rsidR="009A6DD6" w:rsidRDefault="009A6DD6" w:rsidP="009A6DD6">
      <w:pPr>
        <w:pStyle w:val="Heading2"/>
        <w:jc w:val="left"/>
        <w:rPr>
          <w:rFonts w:ascii="Cascadia Code" w:hAnsi="Cascadia Code" w:cs="Cascadia Code"/>
        </w:rPr>
      </w:pPr>
    </w:p>
    <w:p w14:paraId="275D97B4" w14:textId="77777777" w:rsidR="009A6DD6" w:rsidRDefault="009A6DD6" w:rsidP="009A6DD6">
      <w:pPr>
        <w:pStyle w:val="Heading2"/>
        <w:rPr>
          <w:rFonts w:ascii="Cascadia Code" w:hAnsi="Cascadia Code" w:cs="Cascadia Code"/>
        </w:rPr>
      </w:pPr>
    </w:p>
    <w:p w14:paraId="0E5C28AC" w14:textId="102E2294" w:rsidR="009A6DD6" w:rsidRDefault="009A6DD6" w:rsidP="009A6DD6">
      <w:pPr>
        <w:pStyle w:val="Heading2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 Conclusion</w:t>
      </w:r>
    </w:p>
    <w:p w14:paraId="54F149ED" w14:textId="47ADF1D9" w:rsidR="009A6DD6" w:rsidRDefault="009A6DD6" w:rsidP="009A6DD6"/>
    <w:p w14:paraId="7723E91F" w14:textId="37B33B8E" w:rsidR="009A6DD6" w:rsidRDefault="009A6DD6" w:rsidP="009A6DD6"/>
    <w:p w14:paraId="720082A3" w14:textId="18A08F11" w:rsidR="009A6DD6" w:rsidRDefault="009A6DD6" w:rsidP="009A6DD6"/>
    <w:p w14:paraId="629D4FB9" w14:textId="79FD5EC7" w:rsidR="009A6DD6" w:rsidRPr="009A6DD6" w:rsidRDefault="009A6DD6" w:rsidP="009A6DD6">
      <w:pPr>
        <w:spacing w:line="360" w:lineRule="auto"/>
        <w:jc w:val="both"/>
        <w:rPr>
          <w:rFonts w:ascii="Century" w:hAnsi="Century"/>
          <w:sz w:val="36"/>
          <w:szCs w:val="36"/>
        </w:rPr>
      </w:pPr>
      <w:r w:rsidRPr="009A6DD6">
        <w:rPr>
          <w:rFonts w:ascii="Century" w:hAnsi="Century"/>
          <w:sz w:val="36"/>
          <w:szCs w:val="36"/>
        </w:rPr>
        <w:t>This project demonstrates a complete e-commerce workflow with robust backend logic, secure authentication, and responsive design. It reflects practical application of web development principles and database design, making it suitable for real-world deployment and academic evaluation.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2158"/>
        <w:gridCol w:w="2158"/>
        <w:gridCol w:w="2158"/>
        <w:gridCol w:w="1079"/>
        <w:gridCol w:w="1079"/>
      </w:tblGrid>
      <w:tr w:rsidR="0048120C" w14:paraId="27116630" w14:textId="77777777" w:rsidTr="009A6DD6">
        <w:trPr>
          <w:trHeight w:val="747"/>
        </w:trPr>
        <w:tc>
          <w:tcPr>
            <w:tcW w:w="1079" w:type="dxa"/>
          </w:tcPr>
          <w:p w14:paraId="13D68B47" w14:textId="77777777" w:rsidR="0048120C" w:rsidRDefault="0048120C"/>
        </w:tc>
        <w:tc>
          <w:tcPr>
            <w:tcW w:w="8632" w:type="dxa"/>
            <w:gridSpan w:val="5"/>
            <w:tcBorders>
              <w:bottom w:val="single" w:sz="18" w:space="0" w:color="476166" w:themeColor="accent1"/>
            </w:tcBorders>
            <w:vAlign w:val="center"/>
          </w:tcPr>
          <w:p w14:paraId="28A9EED9" w14:textId="49530158" w:rsidR="0048120C" w:rsidRPr="0048120C" w:rsidRDefault="0048120C" w:rsidP="00837914">
            <w:pPr>
              <w:pStyle w:val="Quote"/>
            </w:pPr>
          </w:p>
        </w:tc>
        <w:tc>
          <w:tcPr>
            <w:tcW w:w="1079" w:type="dxa"/>
          </w:tcPr>
          <w:p w14:paraId="1A3CBC52" w14:textId="77777777" w:rsidR="0048120C" w:rsidRDefault="0048120C"/>
        </w:tc>
      </w:tr>
      <w:tr w:rsidR="0048120C" w14:paraId="5DA82B81" w14:textId="77777777" w:rsidTr="00185F4A">
        <w:trPr>
          <w:trHeight w:val="339"/>
        </w:trPr>
        <w:tc>
          <w:tcPr>
            <w:tcW w:w="2158" w:type="dxa"/>
            <w:gridSpan w:val="2"/>
          </w:tcPr>
          <w:p w14:paraId="618A1574" w14:textId="77777777" w:rsidR="0048120C" w:rsidRDefault="0048120C"/>
        </w:tc>
        <w:tc>
          <w:tcPr>
            <w:tcW w:w="2158" w:type="dxa"/>
          </w:tcPr>
          <w:p w14:paraId="0965F110" w14:textId="77777777" w:rsidR="0048120C" w:rsidRDefault="0048120C"/>
        </w:tc>
        <w:tc>
          <w:tcPr>
            <w:tcW w:w="2158" w:type="dxa"/>
          </w:tcPr>
          <w:p w14:paraId="26DDB833" w14:textId="77777777" w:rsidR="0048120C" w:rsidRDefault="0048120C"/>
        </w:tc>
        <w:tc>
          <w:tcPr>
            <w:tcW w:w="2158" w:type="dxa"/>
          </w:tcPr>
          <w:p w14:paraId="22F037A6" w14:textId="77777777" w:rsidR="0048120C" w:rsidRDefault="0048120C"/>
        </w:tc>
        <w:tc>
          <w:tcPr>
            <w:tcW w:w="2158" w:type="dxa"/>
            <w:gridSpan w:val="2"/>
          </w:tcPr>
          <w:p w14:paraId="74939AD7" w14:textId="77777777" w:rsidR="0048120C" w:rsidRDefault="0048120C"/>
        </w:tc>
      </w:tr>
      <w:tr w:rsidR="0048120C" w14:paraId="065E684E" w14:textId="77777777" w:rsidTr="00185F4A">
        <w:tc>
          <w:tcPr>
            <w:tcW w:w="1079" w:type="dxa"/>
          </w:tcPr>
          <w:p w14:paraId="1799E861" w14:textId="77777777" w:rsidR="0048120C" w:rsidRDefault="0048120C"/>
        </w:tc>
        <w:tc>
          <w:tcPr>
            <w:tcW w:w="8632" w:type="dxa"/>
            <w:gridSpan w:val="5"/>
          </w:tcPr>
          <w:p w14:paraId="06749607" w14:textId="56C63B2F" w:rsidR="0048120C" w:rsidRDefault="0048120C"/>
        </w:tc>
        <w:tc>
          <w:tcPr>
            <w:tcW w:w="1079" w:type="dxa"/>
          </w:tcPr>
          <w:p w14:paraId="41AC3447" w14:textId="77777777" w:rsidR="0048120C" w:rsidRDefault="0048120C"/>
        </w:tc>
      </w:tr>
    </w:tbl>
    <w:p w14:paraId="6ED42A03" w14:textId="77777777" w:rsidR="0048120C" w:rsidRDefault="0048120C" w:rsidP="009A6DD6">
      <w:bookmarkStart w:id="0" w:name="_GoBack"/>
      <w:bookmarkEnd w:id="0"/>
    </w:p>
    <w:sectPr w:rsidR="0048120C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81938" w14:textId="77777777" w:rsidR="00530283" w:rsidRDefault="00530283" w:rsidP="00E74B29">
      <w:r>
        <w:separator/>
      </w:r>
    </w:p>
  </w:endnote>
  <w:endnote w:type="continuationSeparator" w:id="0">
    <w:p w14:paraId="16B0ABA3" w14:textId="77777777" w:rsidR="00530283" w:rsidRDefault="0053028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9867F0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D83E6D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315D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5EF4A6A" w14:textId="77777777" w:rsidTr="006709F1">
      <w:tc>
        <w:tcPr>
          <w:tcW w:w="1079" w:type="dxa"/>
        </w:tcPr>
        <w:p w14:paraId="6D9AE639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A7F0D38" w14:textId="53FF1449" w:rsidR="00295C35" w:rsidRPr="00874FE7" w:rsidRDefault="00295C35" w:rsidP="006709F1">
          <w:pPr>
            <w:pStyle w:val="Footer"/>
          </w:pPr>
          <w:r>
            <w:t>E-Commerce Web Application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272B089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8F479BE" w14:textId="77777777" w:rsidR="00E74B29" w:rsidRPr="00E74B29" w:rsidRDefault="00E74B29" w:rsidP="006709F1">
          <w:pPr>
            <w:pStyle w:val="Footer"/>
          </w:pPr>
        </w:p>
      </w:tc>
    </w:tr>
  </w:tbl>
  <w:p w14:paraId="18067690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375C4" w14:textId="77777777" w:rsidR="00530283" w:rsidRDefault="00530283" w:rsidP="00E74B29">
      <w:r>
        <w:separator/>
      </w:r>
    </w:p>
  </w:footnote>
  <w:footnote w:type="continuationSeparator" w:id="0">
    <w:p w14:paraId="70788523" w14:textId="77777777" w:rsidR="00530283" w:rsidRDefault="0053028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6" type="#_x0000_t75" style="width:10.75pt;height:10.75pt" o:bullet="t">
        <v:imagedata r:id="rId1" o:title="msoBC53"/>
      </v:shape>
    </w:pict>
  </w:numPicBullet>
  <w:abstractNum w:abstractNumId="0" w15:restartNumberingAfterBreak="0">
    <w:nsid w:val="0A2977DD"/>
    <w:multiLevelType w:val="multilevel"/>
    <w:tmpl w:val="474ED1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C6D62"/>
    <w:multiLevelType w:val="hybridMultilevel"/>
    <w:tmpl w:val="10EC91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E5FEC"/>
    <w:multiLevelType w:val="hybridMultilevel"/>
    <w:tmpl w:val="3162F0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00579"/>
    <w:multiLevelType w:val="hybridMultilevel"/>
    <w:tmpl w:val="18B8C4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E80077"/>
    <w:multiLevelType w:val="multilevel"/>
    <w:tmpl w:val="1A76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7E48F6"/>
    <w:multiLevelType w:val="hybridMultilevel"/>
    <w:tmpl w:val="A170BA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96367"/>
    <w:multiLevelType w:val="hybridMultilevel"/>
    <w:tmpl w:val="62F85A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1D1B5F"/>
    <w:multiLevelType w:val="hybridMultilevel"/>
    <w:tmpl w:val="79B697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6A07D9"/>
    <w:multiLevelType w:val="hybridMultilevel"/>
    <w:tmpl w:val="956860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119A9"/>
    <w:multiLevelType w:val="hybridMultilevel"/>
    <w:tmpl w:val="1CA41D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B50F5C"/>
    <w:multiLevelType w:val="hybridMultilevel"/>
    <w:tmpl w:val="BBA656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D013DA"/>
    <w:multiLevelType w:val="hybridMultilevel"/>
    <w:tmpl w:val="A2D2F1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7"/>
  </w:num>
  <w:num w:numId="7">
    <w:abstractNumId w:val="1"/>
  </w:num>
  <w:num w:numId="8">
    <w:abstractNumId w:val="8"/>
  </w:num>
  <w:num w:numId="9">
    <w:abstractNumId w:val="10"/>
  </w:num>
  <w:num w:numId="10">
    <w:abstractNumId w:val="12"/>
  </w:num>
  <w:num w:numId="11">
    <w:abstractNumId w:val="11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C35"/>
    <w:rsid w:val="000048C2"/>
    <w:rsid w:val="00086FA5"/>
    <w:rsid w:val="000E4641"/>
    <w:rsid w:val="00151F66"/>
    <w:rsid w:val="00177F8D"/>
    <w:rsid w:val="00185F4A"/>
    <w:rsid w:val="001F0782"/>
    <w:rsid w:val="00295C35"/>
    <w:rsid w:val="002D2200"/>
    <w:rsid w:val="0040564B"/>
    <w:rsid w:val="00442A26"/>
    <w:rsid w:val="0048120C"/>
    <w:rsid w:val="004909D9"/>
    <w:rsid w:val="00521481"/>
    <w:rsid w:val="00530283"/>
    <w:rsid w:val="00620E5F"/>
    <w:rsid w:val="00651455"/>
    <w:rsid w:val="00665110"/>
    <w:rsid w:val="006709F1"/>
    <w:rsid w:val="006C60E6"/>
    <w:rsid w:val="00837914"/>
    <w:rsid w:val="00874FE7"/>
    <w:rsid w:val="00952F7D"/>
    <w:rsid w:val="0095496A"/>
    <w:rsid w:val="009A38BA"/>
    <w:rsid w:val="009A6DD6"/>
    <w:rsid w:val="00A96055"/>
    <w:rsid w:val="00B43E11"/>
    <w:rsid w:val="00C755AB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2AB6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NormalWeb">
    <w:name w:val="Normal (Web)"/>
    <w:basedOn w:val="Normal"/>
    <w:uiPriority w:val="99"/>
    <w:unhideWhenUsed/>
    <w:rsid w:val="00620E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semiHidden/>
    <w:qFormat/>
    <w:rsid w:val="000048C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42A2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2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06.16.IP116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1230067C81F40338785BB84466D0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6F0FF-1B7E-45D6-83BB-67037671091F}"/>
      </w:docPartPr>
      <w:docPartBody>
        <w:p w:rsidR="00000000" w:rsidRDefault="00B55177">
          <w:pPr>
            <w:pStyle w:val="01230067C81F40338785BB84466D0058"/>
          </w:pPr>
          <w:r w:rsidRPr="00DF198B">
            <w:t>—</w:t>
          </w:r>
        </w:p>
      </w:docPartBody>
    </w:docPart>
    <w:docPart>
      <w:docPartPr>
        <w:name w:val="50D240D862784E958356C9ADF720F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3C3F6-151A-474F-B046-48AB6CE1EC41}"/>
      </w:docPartPr>
      <w:docPartBody>
        <w:p w:rsidR="00000000" w:rsidRDefault="00B55177">
          <w:pPr>
            <w:pStyle w:val="50D240D862784E958356C9ADF720F0D0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177"/>
    <w:rsid w:val="00B5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BE1FAE0AE041AEB30B30614BE9E2DA">
    <w:name w:val="54BE1FAE0AE041AEB30B30614BE9E2DA"/>
  </w:style>
  <w:style w:type="paragraph" w:customStyle="1" w:styleId="C9879E4BF7A7438E95A258557F4257A7">
    <w:name w:val="C9879E4BF7A7438E95A258557F4257A7"/>
  </w:style>
  <w:style w:type="paragraph" w:customStyle="1" w:styleId="FF48AA09413042D4A131AE51B80F5EC7">
    <w:name w:val="FF48AA09413042D4A131AE51B80F5EC7"/>
  </w:style>
  <w:style w:type="paragraph" w:customStyle="1" w:styleId="01230067C81F40338785BB84466D0058">
    <w:name w:val="01230067C81F40338785BB84466D0058"/>
  </w:style>
  <w:style w:type="paragraph" w:customStyle="1" w:styleId="C43FE38846CB486BA6C6B04B42F7B41E">
    <w:name w:val="C43FE38846CB486BA6C6B04B42F7B41E"/>
  </w:style>
  <w:style w:type="paragraph" w:customStyle="1" w:styleId="50D240D862784E958356C9ADF720F0D0">
    <w:name w:val="50D240D862784E958356C9ADF720F0D0"/>
  </w:style>
  <w:style w:type="paragraph" w:customStyle="1" w:styleId="18F8074FE57B460691309ADAB8B6F721">
    <w:name w:val="18F8074FE57B460691309ADAB8B6F721"/>
  </w:style>
  <w:style w:type="paragraph" w:customStyle="1" w:styleId="668AB79ADCBA4A35A07B66262F9474BA">
    <w:name w:val="668AB79ADCBA4A35A07B66262F9474BA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0399C68A15F14BD6B876EFB7113C9D2B">
    <w:name w:val="0399C68A15F14BD6B876EFB7113C9D2B"/>
  </w:style>
  <w:style w:type="paragraph" w:customStyle="1" w:styleId="8939A983F73142D2A62B19263C2D5BD9">
    <w:name w:val="8939A983F73142D2A62B19263C2D5BD9"/>
  </w:style>
  <w:style w:type="paragraph" w:customStyle="1" w:styleId="47E919A4896140BB85E2E678DFDA1673">
    <w:name w:val="47E919A4896140BB85E2E678DFDA1673"/>
  </w:style>
  <w:style w:type="paragraph" w:customStyle="1" w:styleId="929FAC8BA38844C2B81E93FDCF0B219D">
    <w:name w:val="929FAC8BA38844C2B81E93FDCF0B219D"/>
  </w:style>
  <w:style w:type="paragraph" w:customStyle="1" w:styleId="2EF6DAB24A2644B18F41F882A308B826">
    <w:name w:val="2EF6DAB24A2644B18F41F882A308B826"/>
  </w:style>
  <w:style w:type="paragraph" w:customStyle="1" w:styleId="E2FF56CC10DF4026853D0BCC876C2CEF">
    <w:name w:val="E2FF56CC10DF4026853D0BCC876C2CEF"/>
  </w:style>
  <w:style w:type="paragraph" w:customStyle="1" w:styleId="DD4F3CAF0BD64454A915B491DC2730BC">
    <w:name w:val="DD4F3CAF0BD64454A915B491DC2730BC"/>
  </w:style>
  <w:style w:type="paragraph" w:customStyle="1" w:styleId="27590B37A30E49C0B2050EEF9ADCB886">
    <w:name w:val="27590B37A30E49C0B2050EEF9ADCB8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11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2025-08-21T01:45:00Z</dcterms:created>
  <dcterms:modified xsi:type="dcterms:W3CDTF">2025-08-21T02:54:00Z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